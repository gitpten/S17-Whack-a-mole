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21C8D" w14:textId="1567F36B" w:rsidR="00BA58E9" w:rsidRDefault="0015241A" w:rsidP="00751F73">
      <w:pPr>
        <w:pStyle w:val="ListParagraph"/>
        <w:numPr>
          <w:ilvl w:val="0"/>
          <w:numId w:val="1"/>
        </w:numPr>
        <w:tabs>
          <w:tab w:val="left" w:pos="0"/>
          <w:tab w:val="left" w:pos="142"/>
        </w:tabs>
        <w:ind w:left="-142"/>
        <w:rPr>
          <w:noProof/>
        </w:rPr>
      </w:pPr>
      <w:r>
        <w:rPr>
          <w:noProof/>
        </w:rPr>
        <w:drawing>
          <wp:inline distT="0" distB="0" distL="0" distR="0" wp14:anchorId="4FF2067E" wp14:editId="7164FCDA">
            <wp:extent cx="6268720" cy="1813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1216" w14:textId="77777777" w:rsidR="008C5CC1" w:rsidRDefault="008C5CC1" w:rsidP="008C5CC1">
      <w:pPr>
        <w:pStyle w:val="ListParagraph"/>
        <w:tabs>
          <w:tab w:val="left" w:pos="0"/>
          <w:tab w:val="left" w:pos="142"/>
        </w:tabs>
        <w:ind w:left="-709"/>
        <w:rPr>
          <w:noProof/>
        </w:rPr>
      </w:pPr>
    </w:p>
    <w:p w14:paraId="1D9886B3" w14:textId="5B23648B" w:rsidR="00BA58E9" w:rsidRDefault="0015241A" w:rsidP="00D20A48">
      <w:pPr>
        <w:pStyle w:val="ListParagraph"/>
        <w:numPr>
          <w:ilvl w:val="0"/>
          <w:numId w:val="1"/>
        </w:numPr>
        <w:tabs>
          <w:tab w:val="left" w:pos="0"/>
          <w:tab w:val="left" w:pos="142"/>
        </w:tabs>
        <w:ind w:left="0" w:hanging="709"/>
      </w:pPr>
      <w:r>
        <w:rPr>
          <w:noProof/>
        </w:rPr>
        <w:drawing>
          <wp:inline distT="0" distB="0" distL="0" distR="0" wp14:anchorId="77D5124B" wp14:editId="21056C66">
            <wp:extent cx="6268720" cy="4662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70C" w14:textId="77777777" w:rsidR="008C5CC1" w:rsidRDefault="008C5CC1" w:rsidP="008C5CC1">
      <w:pPr>
        <w:pStyle w:val="ListParagraph"/>
      </w:pPr>
    </w:p>
    <w:p w14:paraId="2870C624" w14:textId="77777777" w:rsidR="00BA58E9" w:rsidRPr="00725F2B" w:rsidRDefault="00BA58E9" w:rsidP="0015373F">
      <w:pPr>
        <w:pStyle w:val="ListParagraph"/>
        <w:tabs>
          <w:tab w:val="left" w:pos="0"/>
          <w:tab w:val="left" w:pos="142"/>
        </w:tabs>
        <w:ind w:left="0"/>
        <w:rPr>
          <w:sz w:val="44"/>
          <w:szCs w:val="44"/>
        </w:rPr>
      </w:pPr>
    </w:p>
    <w:sectPr w:rsidR="00BA58E9" w:rsidRPr="00725F2B" w:rsidSect="00AB1E1F">
      <w:headerReference w:type="even" r:id="rId10"/>
      <w:headerReference w:type="default" r:id="rId11"/>
      <w:headerReference w:type="first" r:id="rId12"/>
      <w:pgSz w:w="11906" w:h="16838" w:code="9"/>
      <w:pgMar w:top="3261" w:right="191" w:bottom="284" w:left="1843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48F23" w14:textId="77777777" w:rsidR="00847322" w:rsidRDefault="00847322" w:rsidP="00E81CC4">
      <w:pPr>
        <w:spacing w:after="0" w:line="240" w:lineRule="auto"/>
      </w:pPr>
      <w:r>
        <w:separator/>
      </w:r>
    </w:p>
  </w:endnote>
  <w:endnote w:type="continuationSeparator" w:id="0">
    <w:p w14:paraId="1F8F5DE1" w14:textId="77777777" w:rsidR="00847322" w:rsidRDefault="00847322" w:rsidP="00E81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265F4" w14:textId="77777777" w:rsidR="00847322" w:rsidRDefault="00847322" w:rsidP="00E81CC4">
      <w:pPr>
        <w:spacing w:after="0" w:line="240" w:lineRule="auto"/>
      </w:pPr>
      <w:r>
        <w:separator/>
      </w:r>
    </w:p>
  </w:footnote>
  <w:footnote w:type="continuationSeparator" w:id="0">
    <w:p w14:paraId="51B14104" w14:textId="77777777" w:rsidR="00847322" w:rsidRDefault="00847322" w:rsidP="00E81C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ECBC" w14:textId="77777777" w:rsidR="00BA58E9" w:rsidRDefault="00847322">
    <w:pPr>
      <w:pStyle w:val="Header"/>
    </w:pPr>
    <w:r>
      <w:rPr>
        <w:noProof/>
      </w:rPr>
      <w:pict w14:anchorId="7791FF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028860" o:spid="_x0000_s2065" type="#_x0000_t75" style="position:absolute;margin-left:0;margin-top:0;width:618.25pt;height:867.65pt;z-index:-251650048;mso-position-horizontal:center;mso-position-horizontal-relative:margin;mso-position-vertical:center;mso-position-vertical-relative:margin" o:allowincell="f">
          <v:imagedata r:id="rId1" o:title="A4blank 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E40DF" w14:textId="77777777" w:rsidR="003E7B6C" w:rsidRPr="003E7B6C" w:rsidRDefault="0015373F">
    <w:pPr>
      <w:pStyle w:val="Header"/>
      <w:rPr>
        <w:lang w:val="ru-RU"/>
      </w:rPr>
    </w:pPr>
    <w:r w:rsidRPr="00843AA2">
      <w:rPr>
        <w:noProof/>
        <w:lang w:val="ru-RU"/>
      </w:rPr>
      <mc:AlternateContent>
        <mc:Choice Requires="wps">
          <w:drawing>
            <wp:anchor distT="36195" distB="45720" distL="114300" distR="114300" simplePos="0" relativeHeight="251664384" behindDoc="0" locked="0" layoutInCell="1" allowOverlap="1" wp14:anchorId="37096A55" wp14:editId="7F410F6C">
              <wp:simplePos x="0" y="0"/>
              <wp:positionH relativeFrom="column">
                <wp:posOffset>5437505</wp:posOffset>
              </wp:positionH>
              <wp:positionV relativeFrom="paragraph">
                <wp:posOffset>981249</wp:posOffset>
              </wp:positionV>
              <wp:extent cx="989965" cy="480060"/>
              <wp:effectExtent l="0" t="0" r="0" b="0"/>
              <wp:wrapSquare wrapText="bothSides"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4800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30791D" w14:textId="6606F84F" w:rsidR="0076799D" w:rsidRPr="008A633C" w:rsidRDefault="008A633C" w:rsidP="0076799D">
                          <w:pPr>
                            <w:rPr>
                              <w:rFonts w:ascii="Consolas" w:hAnsi="Consolas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Consolas" w:hAnsi="Consolas"/>
                              <w:sz w:val="24"/>
                              <w:szCs w:val="24"/>
                              <w:lang w:val="ru-RU"/>
                            </w:rPr>
                            <w:t>Ударь крота Ч2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096A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28.15pt;margin-top:77.25pt;width:77.95pt;height:37.8pt;z-index:251664384;visibility:visible;mso-wrap-style:square;mso-width-percent:0;mso-height-percent:0;mso-wrap-distance-left:9pt;mso-wrap-distance-top:2.85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" filled="f" stroked="f">
              <v:textbox>
                <w:txbxContent>
                  <w:p w14:paraId="6330791D" w14:textId="6606F84F" w:rsidR="0076799D" w:rsidRPr="008A633C" w:rsidRDefault="008A633C" w:rsidP="0076799D">
                    <w:pPr>
                      <w:rPr>
                        <w:rFonts w:ascii="Consolas" w:hAnsi="Consolas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Consolas" w:hAnsi="Consolas"/>
                        <w:sz w:val="24"/>
                        <w:szCs w:val="24"/>
                        <w:lang w:val="ru-RU"/>
                      </w:rPr>
                      <w:t>Ударь крота Ч2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847322">
      <w:rPr>
        <w:noProof/>
        <w:lang w:val="ru-RU"/>
      </w:rPr>
      <w:pict w14:anchorId="7DF9A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028861" o:spid="_x0000_s2066" type="#_x0000_t75" style="position:absolute;margin-left:-91.9pt;margin-top:-169.05pt;width:618.25pt;height:867.65pt;z-index:-251649024;mso-position-horizontal-relative:margin;mso-position-vertical-relative:margin" o:allowincell="f">
          <v:imagedata r:id="rId1" o:title="A4blank S"/>
          <w10:wrap anchorx="margin" anchory="margin"/>
        </v:shape>
      </w:pict>
    </w:r>
    <w:r w:rsidR="00843AA2" w:rsidRPr="00843AA2">
      <w:rPr>
        <w:noProof/>
        <w:lang w:val="ru-RU"/>
      </w:rPr>
      <mc:AlternateContent>
        <mc:Choice Requires="wps">
          <w:drawing>
            <wp:anchor distT="36195" distB="45720" distL="114300" distR="114300" simplePos="0" relativeHeight="251662336" behindDoc="0" locked="0" layoutInCell="1" allowOverlap="1" wp14:anchorId="6E5D830C" wp14:editId="14795DDF">
              <wp:simplePos x="0" y="0"/>
              <wp:positionH relativeFrom="column">
                <wp:posOffset>5398135</wp:posOffset>
              </wp:positionH>
              <wp:positionV relativeFrom="paragraph">
                <wp:posOffset>461010</wp:posOffset>
              </wp:positionV>
              <wp:extent cx="989965" cy="739140"/>
              <wp:effectExtent l="0" t="0" r="0" b="381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7391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09E76B" w14:textId="36042413" w:rsidR="00843AA2" w:rsidRPr="0015373F" w:rsidRDefault="0076799D">
                          <w:pPr>
                            <w:rPr>
                              <w:rFonts w:ascii="Consolas" w:hAnsi="Consolas"/>
                              <w:b/>
                              <w:bCs/>
                              <w:sz w:val="72"/>
                              <w:szCs w:val="72"/>
                            </w:rPr>
                          </w:pPr>
                          <w:r w:rsidRPr="0015373F">
                            <w:rPr>
                              <w:rFonts w:ascii="Consolas" w:hAnsi="Consolas"/>
                              <w:b/>
                              <w:bCs/>
                              <w:sz w:val="72"/>
                              <w:szCs w:val="72"/>
                            </w:rPr>
                            <w:t>S</w:t>
                          </w:r>
                          <w:r w:rsidR="008A633C">
                            <w:rPr>
                              <w:rFonts w:ascii="Consolas" w:hAnsi="Consolas"/>
                              <w:b/>
                              <w:bCs/>
                              <w:sz w:val="72"/>
                              <w:szCs w:val="72"/>
                            </w:rPr>
                            <w:t>18</w:t>
                          </w:r>
                        </w:p>
                        <w:p w14:paraId="3AFFDBCC" w14:textId="77777777" w:rsidR="0076799D" w:rsidRPr="0076799D" w:rsidRDefault="0076799D">
                          <w:pPr>
                            <w:rPr>
                              <w:rFonts w:ascii="Consolas" w:hAnsi="Consolas"/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5D830C" id="_x0000_s1027" type="#_x0000_t202" style="position:absolute;margin-left:425.05pt;margin-top:36.3pt;width:77.95pt;height:58.2pt;z-index:251662336;visibility:visible;mso-wrap-style:square;mso-width-percent:0;mso-height-percent:0;mso-wrap-distance-left:9pt;mso-wrap-distance-top:2.85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" filled="f" stroked="f">
              <v:textbox>
                <w:txbxContent>
                  <w:p w14:paraId="7409E76B" w14:textId="36042413" w:rsidR="00843AA2" w:rsidRPr="0015373F" w:rsidRDefault="0076799D">
                    <w:pPr>
                      <w:rPr>
                        <w:rFonts w:ascii="Consolas" w:hAnsi="Consolas"/>
                        <w:b/>
                        <w:bCs/>
                        <w:sz w:val="72"/>
                        <w:szCs w:val="72"/>
                      </w:rPr>
                    </w:pPr>
                    <w:r w:rsidRPr="0015373F">
                      <w:rPr>
                        <w:rFonts w:ascii="Consolas" w:hAnsi="Consolas"/>
                        <w:b/>
                        <w:bCs/>
                        <w:sz w:val="72"/>
                        <w:szCs w:val="72"/>
                      </w:rPr>
                      <w:t>S</w:t>
                    </w:r>
                    <w:r w:rsidR="008A633C">
                      <w:rPr>
                        <w:rFonts w:ascii="Consolas" w:hAnsi="Consolas"/>
                        <w:b/>
                        <w:bCs/>
                        <w:sz w:val="72"/>
                        <w:szCs w:val="72"/>
                      </w:rPr>
                      <w:t>18</w:t>
                    </w:r>
                  </w:p>
                  <w:p w14:paraId="3AFFDBCC" w14:textId="77777777" w:rsidR="0076799D" w:rsidRPr="0076799D" w:rsidRDefault="0076799D">
                    <w:pPr>
                      <w:rPr>
                        <w:rFonts w:ascii="Consolas" w:hAnsi="Consolas"/>
                        <w:b/>
                        <w:bCs/>
                        <w:sz w:val="32"/>
                        <w:szCs w:val="3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CEF86" w14:textId="77777777" w:rsidR="00BA58E9" w:rsidRDefault="00847322">
    <w:pPr>
      <w:pStyle w:val="Header"/>
    </w:pPr>
    <w:r>
      <w:rPr>
        <w:noProof/>
      </w:rPr>
      <w:pict w14:anchorId="0F12E6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028859" o:spid="_x0000_s2064" type="#_x0000_t75" style="position:absolute;margin-left:0;margin-top:0;width:618.25pt;height:867.65pt;z-index:-251651072;mso-position-horizontal:center;mso-position-horizontal-relative:margin;mso-position-vertical:center;mso-position-vertical-relative:margin" o:allowincell="f">
          <v:imagedata r:id="rId1" o:title="A4blank 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55B17"/>
    <w:multiLevelType w:val="hybridMultilevel"/>
    <w:tmpl w:val="2C7A908A"/>
    <w:lvl w:ilvl="0" w:tplc="40A2E880">
      <w:start w:val="4"/>
      <w:numFmt w:val="decimal"/>
      <w:lvlText w:val="%1."/>
      <w:lvlJc w:val="left"/>
      <w:pPr>
        <w:ind w:left="936" w:hanging="576"/>
      </w:pPr>
      <w:rPr>
        <w:rFonts w:ascii="Consolas" w:hAnsi="Consolas" w:hint="default"/>
        <w:sz w:val="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41A"/>
    <w:rsid w:val="0004077A"/>
    <w:rsid w:val="00085501"/>
    <w:rsid w:val="000F1453"/>
    <w:rsid w:val="001224CF"/>
    <w:rsid w:val="0015241A"/>
    <w:rsid w:val="0015373F"/>
    <w:rsid w:val="00170DE3"/>
    <w:rsid w:val="001F0556"/>
    <w:rsid w:val="0025003A"/>
    <w:rsid w:val="00257507"/>
    <w:rsid w:val="00290DF3"/>
    <w:rsid w:val="00321A68"/>
    <w:rsid w:val="003E7B6C"/>
    <w:rsid w:val="004E6E6C"/>
    <w:rsid w:val="00545D04"/>
    <w:rsid w:val="0057542A"/>
    <w:rsid w:val="005769A7"/>
    <w:rsid w:val="005F73F7"/>
    <w:rsid w:val="006E6DC3"/>
    <w:rsid w:val="006E724F"/>
    <w:rsid w:val="00710E56"/>
    <w:rsid w:val="00715EDB"/>
    <w:rsid w:val="00725F2B"/>
    <w:rsid w:val="00751F73"/>
    <w:rsid w:val="0076799D"/>
    <w:rsid w:val="007A6832"/>
    <w:rsid w:val="007F1903"/>
    <w:rsid w:val="00811CAA"/>
    <w:rsid w:val="00843AA2"/>
    <w:rsid w:val="00847322"/>
    <w:rsid w:val="0089482B"/>
    <w:rsid w:val="008A633C"/>
    <w:rsid w:val="008C5CC1"/>
    <w:rsid w:val="009D6B36"/>
    <w:rsid w:val="00A033C9"/>
    <w:rsid w:val="00A14196"/>
    <w:rsid w:val="00A66C6F"/>
    <w:rsid w:val="00AB1E1F"/>
    <w:rsid w:val="00AD56B3"/>
    <w:rsid w:val="00B65376"/>
    <w:rsid w:val="00B80A98"/>
    <w:rsid w:val="00BA58E9"/>
    <w:rsid w:val="00CA059B"/>
    <w:rsid w:val="00CD4E5A"/>
    <w:rsid w:val="00CE74AC"/>
    <w:rsid w:val="00CE7A69"/>
    <w:rsid w:val="00D20A48"/>
    <w:rsid w:val="00D20E60"/>
    <w:rsid w:val="00D524B4"/>
    <w:rsid w:val="00D95599"/>
    <w:rsid w:val="00E81CC4"/>
    <w:rsid w:val="00F32FE4"/>
    <w:rsid w:val="00F808CA"/>
    <w:rsid w:val="00FC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A19F3DC"/>
  <w15:chartTrackingRefBased/>
  <w15:docId w15:val="{4F890DFE-6B75-40AD-BFF8-F28E5DB61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CC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CC4"/>
  </w:style>
  <w:style w:type="paragraph" w:styleId="Footer">
    <w:name w:val="footer"/>
    <w:basedOn w:val="Normal"/>
    <w:link w:val="FooterChar"/>
    <w:uiPriority w:val="99"/>
    <w:unhideWhenUsed/>
    <w:rsid w:val="00E81CC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CC4"/>
  </w:style>
  <w:style w:type="paragraph" w:styleId="ListParagraph">
    <w:name w:val="List Paragraph"/>
    <w:basedOn w:val="Normal"/>
    <w:uiPriority w:val="34"/>
    <w:qFormat/>
    <w:rsid w:val="00BA5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My%20Drive\itclub\lessons21\start\S__%20%20template%20P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499DA-3D20-41F2-93D6-A3E3E7B6C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S__  template P2.dotx</Template>
  <TotalTime>59</TotalTime>
  <Pages>1</Pages>
  <Words>4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Igor Balytskyi</cp:lastModifiedBy>
  <cp:revision>2</cp:revision>
  <cp:lastPrinted>2021-10-22T14:18:00Z</cp:lastPrinted>
  <dcterms:created xsi:type="dcterms:W3CDTF">2021-11-25T11:48:00Z</dcterms:created>
  <dcterms:modified xsi:type="dcterms:W3CDTF">2021-11-25T12:47:00Z</dcterms:modified>
</cp:coreProperties>
</file>