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11334" w14:textId="3047CF1F" w:rsidR="00BA58E9" w:rsidRDefault="00F939FE" w:rsidP="00B80A98">
      <w:pPr>
        <w:pStyle w:val="ListParagraph"/>
        <w:numPr>
          <w:ilvl w:val="0"/>
          <w:numId w:val="1"/>
        </w:numPr>
        <w:tabs>
          <w:tab w:val="left" w:pos="0"/>
          <w:tab w:val="left" w:pos="142"/>
        </w:tabs>
        <w:ind w:left="-709" w:firstLine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DE1B745" wp14:editId="0DD93863">
                <wp:simplePos x="0" y="0"/>
                <wp:positionH relativeFrom="column">
                  <wp:posOffset>4086929</wp:posOffset>
                </wp:positionH>
                <wp:positionV relativeFrom="paragraph">
                  <wp:posOffset>1491576</wp:posOffset>
                </wp:positionV>
                <wp:extent cx="9360" cy="18720"/>
                <wp:effectExtent l="38100" t="38100" r="48260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1207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321.1pt;margin-top:116.75pt;width:2.2pt;height: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20BD833" wp14:editId="0C0E2B3D">
                <wp:simplePos x="0" y="0"/>
                <wp:positionH relativeFrom="column">
                  <wp:posOffset>3505529</wp:posOffset>
                </wp:positionH>
                <wp:positionV relativeFrom="paragraph">
                  <wp:posOffset>1146336</wp:posOffset>
                </wp:positionV>
                <wp:extent cx="2596320" cy="389880"/>
                <wp:effectExtent l="57150" t="57150" r="33020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9632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37FB" id="Ink 28" o:spid="_x0000_s1026" type="#_x0000_t75" style="position:absolute;margin-left:275.35pt;margin-top:89.55pt;width:205.85pt;height:32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3492A16" wp14:editId="75405E8E">
                <wp:simplePos x="0" y="0"/>
                <wp:positionH relativeFrom="column">
                  <wp:posOffset>3500129</wp:posOffset>
                </wp:positionH>
                <wp:positionV relativeFrom="paragraph">
                  <wp:posOffset>1524336</wp:posOffset>
                </wp:positionV>
                <wp:extent cx="243000" cy="1337400"/>
                <wp:effectExtent l="57150" t="57150" r="43180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3000" cy="13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7233A" id="Ink 25" o:spid="_x0000_s1026" type="#_x0000_t75" style="position:absolute;margin-left:274.9pt;margin-top:119.35pt;width:20.55pt;height:10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8D5F1FF" wp14:editId="17F67B5F">
                <wp:simplePos x="0" y="0"/>
                <wp:positionH relativeFrom="column">
                  <wp:posOffset>3619649</wp:posOffset>
                </wp:positionH>
                <wp:positionV relativeFrom="paragraph">
                  <wp:posOffset>1495176</wp:posOffset>
                </wp:positionV>
                <wp:extent cx="40680" cy="50400"/>
                <wp:effectExtent l="19050" t="38100" r="35560" b="450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5877" id="Ink 22" o:spid="_x0000_s1026" type="#_x0000_t75" style="position:absolute;margin-left:284.65pt;margin-top:117.4pt;width:3.9pt;height: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">
                <v:imagedata r:id="rId15" o:title=""/>
              </v:shape>
            </w:pict>
          </mc:Fallback>
        </mc:AlternateContent>
      </w:r>
      <w:r w:rsidR="004B0FD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CE55251" wp14:editId="796A9871">
                <wp:simplePos x="0" y="0"/>
                <wp:positionH relativeFrom="column">
                  <wp:posOffset>1060409</wp:posOffset>
                </wp:positionH>
                <wp:positionV relativeFrom="paragraph">
                  <wp:posOffset>2071536</wp:posOffset>
                </wp:positionV>
                <wp:extent cx="675360" cy="103320"/>
                <wp:effectExtent l="76200" t="76200" r="0" b="876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5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D1A3B" id="Ink 14" o:spid="_x0000_s1026" type="#_x0000_t75" style="position:absolute;margin-left:80.65pt;margin-top:160.25pt;width:58.85pt;height:13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">
                <v:imagedata r:id="rId17" o:title=""/>
              </v:shape>
            </w:pict>
          </mc:Fallback>
        </mc:AlternateContent>
      </w:r>
      <w:r w:rsidR="004B0FD8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06DE0C7" wp14:editId="1B34615F">
                <wp:simplePos x="0" y="0"/>
                <wp:positionH relativeFrom="column">
                  <wp:posOffset>2874449</wp:posOffset>
                </wp:positionH>
                <wp:positionV relativeFrom="paragraph">
                  <wp:posOffset>1212216</wp:posOffset>
                </wp:positionV>
                <wp:extent cx="518040" cy="52920"/>
                <wp:effectExtent l="57150" t="57150" r="73025" b="996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80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37D2" id="Ink 13" o:spid="_x0000_s1026" type="#_x0000_t75" style="position:absolute;margin-left:223.5pt;margin-top:92.65pt;width:46.5pt;height: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">
                <v:imagedata r:id="rId19" o:title=""/>
              </v:shape>
            </w:pict>
          </mc:Fallback>
        </mc:AlternateContent>
      </w:r>
      <w:r w:rsidR="004B0FD8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690117E" wp14:editId="41E7813B">
                <wp:simplePos x="0" y="0"/>
                <wp:positionH relativeFrom="column">
                  <wp:posOffset>1580609</wp:posOffset>
                </wp:positionH>
                <wp:positionV relativeFrom="paragraph">
                  <wp:posOffset>1193136</wp:posOffset>
                </wp:positionV>
                <wp:extent cx="404280" cy="77760"/>
                <wp:effectExtent l="57150" t="57150" r="0" b="939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042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5647" id="Ink 12" o:spid="_x0000_s1026" type="#_x0000_t75" style="position:absolute;margin-left:121.6pt;margin-top:91.1pt;width:37.5pt;height:1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">
                <v:imagedata r:id="rId21" o:title=""/>
              </v:shape>
            </w:pict>
          </mc:Fallback>
        </mc:AlternateContent>
      </w:r>
      <w:r w:rsidR="004B0FD8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8267085" wp14:editId="67D311DF">
                <wp:simplePos x="0" y="0"/>
                <wp:positionH relativeFrom="column">
                  <wp:posOffset>1490609</wp:posOffset>
                </wp:positionH>
                <wp:positionV relativeFrom="paragraph">
                  <wp:posOffset>1022856</wp:posOffset>
                </wp:positionV>
                <wp:extent cx="927360" cy="72000"/>
                <wp:effectExtent l="19050" t="57150" r="44450" b="806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273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D2328" id="Ink 11" o:spid="_x0000_s1026" type="#_x0000_t75" style="position:absolute;margin-left:114.5pt;margin-top:77.7pt;width:78.65pt;height:1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">
                <v:imagedata r:id="rId23" o:title=""/>
              </v:shape>
            </w:pict>
          </mc:Fallback>
        </mc:AlternateContent>
      </w:r>
      <w:r w:rsidR="004B0FD8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8D40D89" wp14:editId="4684505F">
                <wp:simplePos x="0" y="0"/>
                <wp:positionH relativeFrom="column">
                  <wp:posOffset>2396009</wp:posOffset>
                </wp:positionH>
                <wp:positionV relativeFrom="paragraph">
                  <wp:posOffset>872736</wp:posOffset>
                </wp:positionV>
                <wp:extent cx="511200" cy="51480"/>
                <wp:effectExtent l="57150" t="57150" r="3175" b="1009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1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72A0" id="Ink 10" o:spid="_x0000_s1026" type="#_x0000_t75" style="position:absolute;margin-left:185.8pt;margin-top:65.85pt;width:45.9pt;height: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">
                <v:imagedata r:id="rId25" o:title=""/>
              </v:shape>
            </w:pict>
          </mc:Fallback>
        </mc:AlternateContent>
      </w:r>
      <w:r w:rsidR="004B0FD8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73083B" wp14:editId="0501864E">
                <wp:simplePos x="0" y="0"/>
                <wp:positionH relativeFrom="column">
                  <wp:posOffset>2050049</wp:posOffset>
                </wp:positionH>
                <wp:positionV relativeFrom="paragraph">
                  <wp:posOffset>683376</wp:posOffset>
                </wp:positionV>
                <wp:extent cx="141480" cy="47880"/>
                <wp:effectExtent l="76200" t="57150" r="68580" b="857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1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E3B3" id="Ink 9" o:spid="_x0000_s1026" type="#_x0000_t75" style="position:absolute;margin-left:158.55pt;margin-top:50.95pt;width:16.85pt;height: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">
                <v:imagedata r:id="rId27" o:title=""/>
              </v:shape>
            </w:pict>
          </mc:Fallback>
        </mc:AlternateContent>
      </w:r>
      <w:r w:rsidR="004B0FD8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F346A64" wp14:editId="2116D168">
                <wp:simplePos x="0" y="0"/>
                <wp:positionH relativeFrom="column">
                  <wp:posOffset>698500</wp:posOffset>
                </wp:positionH>
                <wp:positionV relativeFrom="paragraph">
                  <wp:posOffset>370840</wp:posOffset>
                </wp:positionV>
                <wp:extent cx="502920" cy="234205"/>
                <wp:effectExtent l="57150" t="57150" r="0" b="901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2920" cy="23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97A4" id="Ink 8" o:spid="_x0000_s1026" type="#_x0000_t75" style="position:absolute;margin-left:52.2pt;margin-top:26.35pt;width:45.25pt;height:2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">
                <v:imagedata r:id="rId29" o:title=""/>
              </v:shape>
            </w:pict>
          </mc:Fallback>
        </mc:AlternateContent>
      </w:r>
      <w:r w:rsidR="00BC34E0">
        <w:rPr>
          <w:noProof/>
        </w:rPr>
        <w:drawing>
          <wp:inline distT="0" distB="0" distL="0" distR="0" wp14:anchorId="2A37BD8B" wp14:editId="364FF242">
            <wp:extent cx="6155055" cy="28487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938" cy="2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72DB" w14:textId="77777777" w:rsidR="00D03AF3" w:rsidRDefault="00D03AF3" w:rsidP="00D03AF3">
      <w:pPr>
        <w:pStyle w:val="ListParagraph"/>
        <w:tabs>
          <w:tab w:val="left" w:pos="0"/>
          <w:tab w:val="left" w:pos="142"/>
        </w:tabs>
        <w:ind w:left="-709"/>
        <w:rPr>
          <w:noProof/>
        </w:rPr>
      </w:pPr>
    </w:p>
    <w:p w14:paraId="1775018B" w14:textId="4CD7295E" w:rsidR="00BA58E9" w:rsidRDefault="004B0FD8" w:rsidP="00D20A48">
      <w:pPr>
        <w:pStyle w:val="ListParagraph"/>
        <w:numPr>
          <w:ilvl w:val="0"/>
          <w:numId w:val="1"/>
        </w:numPr>
        <w:tabs>
          <w:tab w:val="left" w:pos="0"/>
          <w:tab w:val="left" w:pos="142"/>
        </w:tabs>
        <w:ind w:left="0" w:hanging="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55AE5FE" wp14:editId="20335EE7">
                <wp:simplePos x="0" y="0"/>
                <wp:positionH relativeFrom="column">
                  <wp:posOffset>2063369</wp:posOffset>
                </wp:positionH>
                <wp:positionV relativeFrom="paragraph">
                  <wp:posOffset>1399751</wp:posOffset>
                </wp:positionV>
                <wp:extent cx="919080" cy="70920"/>
                <wp:effectExtent l="19050" t="57150" r="109855" b="819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19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C8AB" id="Ink 18" o:spid="_x0000_s1026" type="#_x0000_t75" style="position:absolute;margin-left:159.65pt;margin-top:107.4pt;width:78pt;height:11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DE7C78A" wp14:editId="63D935FC">
                <wp:simplePos x="0" y="0"/>
                <wp:positionH relativeFrom="column">
                  <wp:posOffset>4084769</wp:posOffset>
                </wp:positionH>
                <wp:positionV relativeFrom="paragraph">
                  <wp:posOffset>1103111</wp:posOffset>
                </wp:positionV>
                <wp:extent cx="424080" cy="64080"/>
                <wp:effectExtent l="57150" t="76200" r="71755" b="698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24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E3EB3" id="Ink 17" o:spid="_x0000_s1026" type="#_x0000_t75" style="position:absolute;margin-left:318.8pt;margin-top:84pt;width:39.1pt;height:1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7FFB85F" wp14:editId="1516BBF3">
                <wp:simplePos x="0" y="0"/>
                <wp:positionH relativeFrom="column">
                  <wp:posOffset>1659449</wp:posOffset>
                </wp:positionH>
                <wp:positionV relativeFrom="paragraph">
                  <wp:posOffset>776231</wp:posOffset>
                </wp:positionV>
                <wp:extent cx="572040" cy="83160"/>
                <wp:effectExtent l="57150" t="57150" r="57150" b="889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720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BE09" id="Ink 16" o:spid="_x0000_s1026" type="#_x0000_t75" style="position:absolute;margin-left:127.85pt;margin-top:58.25pt;width:50.75pt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BFF8AF6" wp14:editId="72C6CFD4">
                <wp:simplePos x="0" y="0"/>
                <wp:positionH relativeFrom="column">
                  <wp:posOffset>3463769</wp:posOffset>
                </wp:positionH>
                <wp:positionV relativeFrom="paragraph">
                  <wp:posOffset>786671</wp:posOffset>
                </wp:positionV>
                <wp:extent cx="1021680" cy="75600"/>
                <wp:effectExtent l="57150" t="57150" r="64770" b="768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216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FE60" id="Ink 15" o:spid="_x0000_s1026" type="#_x0000_t75" style="position:absolute;margin-left:269.9pt;margin-top:59.1pt;width:86.15pt;height:1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">
                <v:imagedata r:id="rId38" o:title=""/>
              </v:shape>
            </w:pict>
          </mc:Fallback>
        </mc:AlternateContent>
      </w:r>
      <w:r w:rsidR="00BC34E0">
        <w:rPr>
          <w:noProof/>
        </w:rPr>
        <w:drawing>
          <wp:inline distT="0" distB="0" distL="0" distR="0" wp14:anchorId="09803B7C" wp14:editId="39789F70">
            <wp:extent cx="6189784" cy="166093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335" cy="16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FDFF" w14:textId="77777777" w:rsidR="00725F2B" w:rsidRDefault="00725F2B" w:rsidP="00725F2B">
      <w:pPr>
        <w:pStyle w:val="ListParagraph"/>
        <w:tabs>
          <w:tab w:val="left" w:pos="0"/>
          <w:tab w:val="left" w:pos="142"/>
        </w:tabs>
        <w:ind w:left="0"/>
      </w:pPr>
    </w:p>
    <w:p w14:paraId="7FC50AEE" w14:textId="07093B59" w:rsidR="00BA58E9" w:rsidRPr="008750AF" w:rsidRDefault="00BC34E0" w:rsidP="00D20A48">
      <w:pPr>
        <w:pStyle w:val="ListParagraph"/>
        <w:numPr>
          <w:ilvl w:val="0"/>
          <w:numId w:val="1"/>
        </w:numPr>
        <w:tabs>
          <w:tab w:val="left" w:pos="0"/>
          <w:tab w:val="left" w:pos="142"/>
        </w:tabs>
        <w:ind w:left="0" w:hanging="709"/>
        <w:rPr>
          <w:rFonts w:ascii="Consolas" w:hAnsi="Consolas"/>
          <w:sz w:val="44"/>
          <w:szCs w:val="44"/>
        </w:rPr>
      </w:pPr>
      <w:r>
        <w:rPr>
          <w:rFonts w:ascii="Consolas" w:hAnsi="Consolas"/>
          <w:noProof/>
          <w:sz w:val="44"/>
          <w:szCs w:val="44"/>
        </w:rPr>
        <w:drawing>
          <wp:inline distT="0" distB="0" distL="0" distR="0" wp14:anchorId="08367ECE" wp14:editId="602ADDFB">
            <wp:extent cx="6155055" cy="25082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75" cy="25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8E9" w:rsidRPr="008750AF" w:rsidSect="00AB1E1F">
      <w:headerReference w:type="even" r:id="rId41"/>
      <w:headerReference w:type="default" r:id="rId42"/>
      <w:headerReference w:type="first" r:id="rId43"/>
      <w:pgSz w:w="11906" w:h="16838" w:code="9"/>
      <w:pgMar w:top="3261" w:right="191" w:bottom="284" w:left="1843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DE767" w14:textId="77777777" w:rsidR="002276C8" w:rsidRDefault="002276C8" w:rsidP="00E81CC4">
      <w:pPr>
        <w:spacing w:after="0" w:line="240" w:lineRule="auto"/>
      </w:pPr>
      <w:r>
        <w:separator/>
      </w:r>
    </w:p>
  </w:endnote>
  <w:endnote w:type="continuationSeparator" w:id="0">
    <w:p w14:paraId="0F40C74A" w14:textId="77777777" w:rsidR="002276C8" w:rsidRDefault="002276C8" w:rsidP="00E81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8CCCF" w14:textId="77777777" w:rsidR="002276C8" w:rsidRDefault="002276C8" w:rsidP="00E81CC4">
      <w:pPr>
        <w:spacing w:after="0" w:line="240" w:lineRule="auto"/>
      </w:pPr>
      <w:r>
        <w:separator/>
      </w:r>
    </w:p>
  </w:footnote>
  <w:footnote w:type="continuationSeparator" w:id="0">
    <w:p w14:paraId="51C55BFB" w14:textId="77777777" w:rsidR="002276C8" w:rsidRDefault="002276C8" w:rsidP="00E81C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3E2C2" w14:textId="77777777" w:rsidR="00BA58E9" w:rsidRDefault="002276C8">
    <w:pPr>
      <w:pStyle w:val="Header"/>
    </w:pPr>
    <w:r>
      <w:rPr>
        <w:noProof/>
      </w:rPr>
      <w:pict w14:anchorId="308E3F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028860" o:spid="_x0000_s2065" type="#_x0000_t75" style="position:absolute;margin-left:0;margin-top:0;width:618.25pt;height:867.65pt;z-index:-251650048;mso-position-horizontal:center;mso-position-horizontal-relative:margin;mso-position-vertical:center;mso-position-vertical-relative:margin" o:allowincell="f">
          <v:imagedata r:id="rId1" o:title="A4blank 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7B93C" w14:textId="5009D578" w:rsidR="003E7B6C" w:rsidRPr="003E7B6C" w:rsidRDefault="00BC34E0">
    <w:pPr>
      <w:pStyle w:val="Header"/>
      <w:rPr>
        <w:lang w:val="ru-RU"/>
      </w:rPr>
    </w:pPr>
    <w:r>
      <w:rPr>
        <w:noProof/>
      </w:rPr>
      <mc:AlternateContent>
        <mc:Choice Requires="wps">
          <w:drawing>
            <wp:anchor distT="36195" distB="45720" distL="114300" distR="114300" simplePos="0" relativeHeight="251664384" behindDoc="0" locked="0" layoutInCell="1" allowOverlap="1" wp14:anchorId="20B086CD" wp14:editId="64BB4770">
              <wp:simplePos x="0" y="0"/>
              <wp:positionH relativeFrom="column">
                <wp:posOffset>5437505</wp:posOffset>
              </wp:positionH>
              <wp:positionV relativeFrom="paragraph">
                <wp:posOffset>1013753</wp:posOffset>
              </wp:positionV>
              <wp:extent cx="989965" cy="480060"/>
              <wp:effectExtent l="0" t="0" r="0" b="0"/>
              <wp:wrapSquare wrapText="bothSides"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965" cy="4800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00C234" w14:textId="1E84C1FD" w:rsidR="0076799D" w:rsidRPr="00BC34E0" w:rsidRDefault="00BC34E0" w:rsidP="0076799D">
                          <w:pPr>
                            <w:rPr>
                              <w:rFonts w:ascii="Consolas" w:hAnsi="Consolas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Consolas" w:hAnsi="Consolas"/>
                              <w:sz w:val="24"/>
                              <w:szCs w:val="24"/>
                              <w:lang w:val="ru-RU"/>
                            </w:rPr>
                            <w:t>Ударь крота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B086C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28.15pt;margin-top:79.8pt;width:77.95pt;height:37.8pt;z-index:251664384;visibility:visible;mso-wrap-style:square;mso-width-percent:0;mso-height-percent:0;mso-wrap-distance-left:9pt;mso-wrap-distance-top:2.85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" filled="f" stroked="f">
              <v:textbox>
                <w:txbxContent>
                  <w:p w14:paraId="1700C234" w14:textId="1E84C1FD" w:rsidR="0076799D" w:rsidRPr="00BC34E0" w:rsidRDefault="00BC34E0" w:rsidP="0076799D">
                    <w:pPr>
                      <w:rPr>
                        <w:rFonts w:ascii="Consolas" w:hAnsi="Consolas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Consolas" w:hAnsi="Consolas"/>
                        <w:sz w:val="24"/>
                        <w:szCs w:val="24"/>
                        <w:lang w:val="ru-RU"/>
                      </w:rPr>
                      <w:t>Ударь крота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2276C8">
      <w:rPr>
        <w:noProof/>
        <w:lang w:val="ru-RU"/>
      </w:rPr>
      <w:pict w14:anchorId="5C255E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028861" o:spid="_x0000_s2066" type="#_x0000_t75" style="position:absolute;margin-left:-91.9pt;margin-top:-169.05pt;width:618.25pt;height:867.65pt;z-index:-251649024;mso-position-horizontal-relative:margin;mso-position-vertical-relative:margin" o:allowincell="f">
          <v:imagedata r:id="rId1" o:title="A4blank S"/>
          <w10:wrap anchorx="margin" anchory="margin"/>
        </v:shape>
      </w:pict>
    </w:r>
    <w:r w:rsidR="0021156E">
      <w:rPr>
        <w:noProof/>
      </w:rPr>
      <mc:AlternateContent>
        <mc:Choice Requires="wps">
          <w:drawing>
            <wp:anchor distT="36195" distB="45720" distL="114300" distR="114300" simplePos="0" relativeHeight="251662336" behindDoc="0" locked="0" layoutInCell="1" allowOverlap="1" wp14:anchorId="66AA8B0E" wp14:editId="37A585A2">
              <wp:simplePos x="0" y="0"/>
              <wp:positionH relativeFrom="column">
                <wp:posOffset>5398135</wp:posOffset>
              </wp:positionH>
              <wp:positionV relativeFrom="paragraph">
                <wp:posOffset>461010</wp:posOffset>
              </wp:positionV>
              <wp:extent cx="989965" cy="73914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965" cy="7391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99EE3B" w14:textId="2702B09C" w:rsidR="00843AA2" w:rsidRPr="00E327E8" w:rsidRDefault="0076799D">
                          <w:pPr>
                            <w:rPr>
                              <w:rFonts w:ascii="Consolas" w:hAnsi="Consolas"/>
                              <w:b/>
                              <w:bCs/>
                              <w:sz w:val="72"/>
                              <w:szCs w:val="72"/>
                            </w:rPr>
                          </w:pPr>
                          <w:r w:rsidRPr="00E327E8">
                            <w:rPr>
                              <w:rFonts w:ascii="Consolas" w:hAnsi="Consolas"/>
                              <w:b/>
                              <w:bCs/>
                              <w:sz w:val="72"/>
                              <w:szCs w:val="72"/>
                            </w:rPr>
                            <w:t>S</w:t>
                          </w:r>
                          <w:r w:rsidR="00BC34E0">
                            <w:rPr>
                              <w:rFonts w:ascii="Consolas" w:hAnsi="Consolas"/>
                              <w:b/>
                              <w:bCs/>
                              <w:sz w:val="72"/>
                              <w:szCs w:val="72"/>
                            </w:rPr>
                            <w:t>17</w:t>
                          </w:r>
                        </w:p>
                        <w:p w14:paraId="5E5535CF" w14:textId="77777777" w:rsidR="0076799D" w:rsidRPr="0076799D" w:rsidRDefault="0076799D">
                          <w:pPr>
                            <w:rPr>
                              <w:rFonts w:ascii="Consolas" w:hAnsi="Consolas"/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AA8B0E" id="_x0000_s1027" type="#_x0000_t202" style="position:absolute;margin-left:425.05pt;margin-top:36.3pt;width:77.95pt;height:58.2pt;z-index:251662336;visibility:visible;mso-wrap-style:square;mso-width-percent:0;mso-height-percent:0;mso-wrap-distance-left:9pt;mso-wrap-distance-top:2.85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" filled="f" stroked="f">
              <v:textbox>
                <w:txbxContent>
                  <w:p w14:paraId="5A99EE3B" w14:textId="2702B09C" w:rsidR="00843AA2" w:rsidRPr="00E327E8" w:rsidRDefault="0076799D">
                    <w:pPr>
                      <w:rPr>
                        <w:rFonts w:ascii="Consolas" w:hAnsi="Consolas"/>
                        <w:b/>
                        <w:bCs/>
                        <w:sz w:val="72"/>
                        <w:szCs w:val="72"/>
                      </w:rPr>
                    </w:pPr>
                    <w:r w:rsidRPr="00E327E8">
                      <w:rPr>
                        <w:rFonts w:ascii="Consolas" w:hAnsi="Consolas"/>
                        <w:b/>
                        <w:bCs/>
                        <w:sz w:val="72"/>
                        <w:szCs w:val="72"/>
                      </w:rPr>
                      <w:t>S</w:t>
                    </w:r>
                    <w:r w:rsidR="00BC34E0">
                      <w:rPr>
                        <w:rFonts w:ascii="Consolas" w:hAnsi="Consolas"/>
                        <w:b/>
                        <w:bCs/>
                        <w:sz w:val="72"/>
                        <w:szCs w:val="72"/>
                      </w:rPr>
                      <w:t>17</w:t>
                    </w:r>
                  </w:p>
                  <w:p w14:paraId="5E5535CF" w14:textId="77777777" w:rsidR="0076799D" w:rsidRPr="0076799D" w:rsidRDefault="0076799D">
                    <w:pPr>
                      <w:rPr>
                        <w:rFonts w:ascii="Consolas" w:hAnsi="Consolas"/>
                        <w:b/>
                        <w:bCs/>
                        <w:sz w:val="32"/>
                        <w:szCs w:val="3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47471" w14:textId="77777777" w:rsidR="00BA58E9" w:rsidRDefault="002276C8">
    <w:pPr>
      <w:pStyle w:val="Header"/>
    </w:pPr>
    <w:r>
      <w:rPr>
        <w:noProof/>
      </w:rPr>
      <w:pict w14:anchorId="640460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028859" o:spid="_x0000_s2064" type="#_x0000_t75" style="position:absolute;margin-left:0;margin-top:0;width:618.25pt;height:867.65pt;z-index:-251651072;mso-position-horizontal:center;mso-position-horizontal-relative:margin;mso-position-vertical:center;mso-position-vertical-relative:margin" o:allowincell="f">
          <v:imagedata r:id="rId1" o:title="A4blank 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55B17"/>
    <w:multiLevelType w:val="hybridMultilevel"/>
    <w:tmpl w:val="B2E81246"/>
    <w:lvl w:ilvl="0" w:tplc="0C2C6E38">
      <w:start w:val="1"/>
      <w:numFmt w:val="decimal"/>
      <w:lvlText w:val="%1."/>
      <w:lvlJc w:val="left"/>
      <w:pPr>
        <w:ind w:left="936" w:hanging="576"/>
      </w:pPr>
      <w:rPr>
        <w:rFonts w:ascii="Consolas" w:hAnsi="Consolas" w:hint="default"/>
        <w:sz w:val="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E0"/>
    <w:rsid w:val="0004077A"/>
    <w:rsid w:val="00085501"/>
    <w:rsid w:val="00103FD7"/>
    <w:rsid w:val="001224CF"/>
    <w:rsid w:val="00170DE3"/>
    <w:rsid w:val="0021156E"/>
    <w:rsid w:val="002276C8"/>
    <w:rsid w:val="00241017"/>
    <w:rsid w:val="0025003A"/>
    <w:rsid w:val="002A2D71"/>
    <w:rsid w:val="003E036F"/>
    <w:rsid w:val="003E7B6C"/>
    <w:rsid w:val="00433C07"/>
    <w:rsid w:val="004B0FD8"/>
    <w:rsid w:val="004E6E6C"/>
    <w:rsid w:val="00545D04"/>
    <w:rsid w:val="0057542A"/>
    <w:rsid w:val="005769A7"/>
    <w:rsid w:val="005F73F7"/>
    <w:rsid w:val="00606D4A"/>
    <w:rsid w:val="00636EE8"/>
    <w:rsid w:val="006E6DC3"/>
    <w:rsid w:val="006E724F"/>
    <w:rsid w:val="00710E56"/>
    <w:rsid w:val="00715EDB"/>
    <w:rsid w:val="00725F2B"/>
    <w:rsid w:val="0076799D"/>
    <w:rsid w:val="007F1903"/>
    <w:rsid w:val="007F63B1"/>
    <w:rsid w:val="00811CAA"/>
    <w:rsid w:val="00843AA2"/>
    <w:rsid w:val="008750AF"/>
    <w:rsid w:val="0089482B"/>
    <w:rsid w:val="009301D8"/>
    <w:rsid w:val="009835BA"/>
    <w:rsid w:val="009926C6"/>
    <w:rsid w:val="009D6B36"/>
    <w:rsid w:val="00A033C9"/>
    <w:rsid w:val="00A66C6F"/>
    <w:rsid w:val="00AB1E1F"/>
    <w:rsid w:val="00AB2070"/>
    <w:rsid w:val="00AD56B3"/>
    <w:rsid w:val="00AF7554"/>
    <w:rsid w:val="00B65376"/>
    <w:rsid w:val="00B80A98"/>
    <w:rsid w:val="00BA58E9"/>
    <w:rsid w:val="00BC34E0"/>
    <w:rsid w:val="00C41F17"/>
    <w:rsid w:val="00CA059B"/>
    <w:rsid w:val="00CD4E5A"/>
    <w:rsid w:val="00CE74AC"/>
    <w:rsid w:val="00CE7A69"/>
    <w:rsid w:val="00D03AF3"/>
    <w:rsid w:val="00D20A48"/>
    <w:rsid w:val="00D20E60"/>
    <w:rsid w:val="00D524B4"/>
    <w:rsid w:val="00D95599"/>
    <w:rsid w:val="00E327E8"/>
    <w:rsid w:val="00E81CC4"/>
    <w:rsid w:val="00EB386E"/>
    <w:rsid w:val="00F808CA"/>
    <w:rsid w:val="00F939FE"/>
    <w:rsid w:val="00FD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0849BE70"/>
  <w15:docId w15:val="{9F57AFC0-D62A-4FB6-AF22-98D28CC2E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CC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CC4"/>
  </w:style>
  <w:style w:type="paragraph" w:styleId="Footer">
    <w:name w:val="footer"/>
    <w:basedOn w:val="Normal"/>
    <w:link w:val="FooterChar"/>
    <w:uiPriority w:val="99"/>
    <w:unhideWhenUsed/>
    <w:rsid w:val="00E81CC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CC4"/>
  </w:style>
  <w:style w:type="paragraph" w:styleId="ListParagraph">
    <w:name w:val="List Paragraph"/>
    <w:basedOn w:val="Normal"/>
    <w:uiPriority w:val="34"/>
    <w:qFormat/>
    <w:rsid w:val="00BA5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image" Target="media/image15.png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customXml" Target="ink/ink12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header" Target="header3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20" Type="http://schemas.openxmlformats.org/officeDocument/2006/relationships/customXml" Target="ink/ink7.xml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My%20Drive\itclub\lessons21\start\S__%20%20template%20P1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3T15:09:03.9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 1 1288 0 0,'0'0'640'0'0,"0"2"-81"0"0,0 5-82 0 0,0-5 552 0 0,-3 2-802 0 0,-11 13-89 0 0,23-29-207 0 0,-18 23 158 0 0,6-8-196 0 0,3-2 290 0 0,-1 12-1737 0 0,0-12 1013 0 0,0 0-58 0 0,-1 0-41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6:54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160 13 2336 0 0,'-12'-10'7923'0'0,"10"10"-7571"0"0,-8-1-60 0 0,-3-1 11 0 0,3 12 3 0 0,1 0-29 0 0,-1 1 10 0 0,0 0-55 0 0,0 0-46 0 0,0-1 4 0 0,-2 0-22 0 0,2 1-44 0 0,2 0-5 0 0,0-3 23 0 0,1-2-36 0 0,-1 1-1 0 0,3-2-30 0 0,1-1-9 0 0,2-1-6 0 0,2 0 143 0 0,1-3-186 0 0,5 1-7 0 0,0-3-2 0 0,7-1-62 0 0,3-3-36 0 0,3-1 25 0 0,1-1-16 0 0,2 0-53 0 0,0 0-10 0 0,1-1 22 0 0,2-1-43 0 0,0 0 17 0 0,0 0-14 0 0,0 1 26 0 0,1-1-45 0 0,-2 1-8 0 0,0 2 20 0 0,-2 1-14 0 0,-3 1 16 0 0,-5 2 29 0 0,-5 1-7 0 0,-4 2 29 0 0,-4 0 15 0 0,-1 1 10 0 0,0 5 38 0 0,-4 0 28 0 0,-6 2 37 0 0,-3 2 76 0 0,-2-1-4 0 0,0 3-1 0 0,0-3 36 0 0,0 0-7 0 0,0 0-32 0 0,1-1-22 0 0,2 0-14 0 0,2-3-22 0 0,0-1-5 0 0,3-1-21 0 0,3 0 12 0 0,2-2 43 0 0,1 0 9 0 0,2-1-24 0 0,2 1-21 0 0,0-1-71 0 0,2-1 7 0 0,1-1-11 0 0,6-1-23 0 0,0 1-76 0 0,-1 0-85 0 0,3-2-95 0 0,1 2-80 0 0,-1-1-395 0 0,-4 0-415 0 0,-1-1-185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6:48.9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534 1 1452 0 0,'1'-1'7896'0'0,"-28"28"-5072"0"0,39-42-3784 0 0,-38 47 3038 0 0,-5 10 205 0 0,45-63-3306 0 0,-29 43 2096 0 0,13-22-935 0 0,-1 2-129 0 0,-1 16 1052 0 0,4-15-912 0 0,0 1 527 0 0,2-3-544 0 0,8 4 22 0 0,0-4-48 0 0,5-3-49 0 0,2-3 42 0 0,1 0-11 0 0,2-2-38 0 0,-1 1-34 0 0,0-2 50 0 0,0 1 10 0 0,-1 1-1 0 0,0 0 12 0 0,-1 1-87 0 0,21-6 66 0 0,-41 13-13 0 0,22-10 8 0 0,-19 8-52 0 0,0 4-121 0 0,0-3 114 0 0,1 0 1 0 0,-1 0-1 0 0,-1 0 1 0 0,1 1-1 0 0,0-1 0 0 0,0 0 1 0 0,0 0-1 0 0,-1 0 0 0 0,1 0 1 0 0,0 0-1 0 0,-1 0 1 0 0,1 0-1 0 0,-1 0 0 0 0,1 0 1 0 0,-1 0-1 0 0,0 0 1 0 0,1 0-1 0 0,-3 2 0 0 0,0 1 21 0 0,12-15-80 0 0,-3 4 21 0 0,-20 23 122 0 0,-4 6 58 0 0,8-10-25 0 0,-1 1-16 0 0,0-2 7 0 0,1 0-6 0 0,1-2 27 0 0,3-2-41 0 0,1-2-43 0 0,1-1-4 0 0,1-1-6 0 0,3-1 5 0 0,0-1-8 0 0,2-1-13 0 0,7 2-56 0 0,6-3 21 0 0,2-3 20 0 0,2-1-52 0 0,1-1 28 0 0,-16 6 13 0 0,-1-1 0 0 0,0 1-1 0 0,0-1 1 0 0,1 0-1 0 0,-1 0 1 0 0,0 0 0 0 0,0-1-1 0 0,0 1 1 0 0,5-4-1 0 0,-8 5 6 0 0,0 0 0 0 0,0 0-1 0 0,0 0 1 0 0,0 0-1 0 0,0 0 1 0 0,0 0 0 0 0,0 0-1 0 0,0 0 1 0 0,-1 1 0 0 0,1-1-1 0 0,0 0 1 0 0,0 0-1 0 0,0 0 1 0 0,0 0 0 0 0,0 0-1 0 0,0 0 1 0 0,0 0-1 0 0,0 0 1 0 0,0 0 0 0 0,0 0-1 0 0,0 0 1 0 0,-1 0-1 0 0,1 0 1 0 0,0 0 0 0 0,0 0-1 0 0,0 0 1 0 0,0 0-1 0 0,0 0 1 0 0,0 0 0 0 0,0 0-1 0 0,0 0 1 0 0,0-1-1 0 0,0 1 1 0 0,0 0 0 0 0,0 0-1 0 0,-1 0 1 0 0,1 0-1 0 0,0 0 1 0 0,0 0 0 0 0,0 0-1 0 0,0 0 1 0 0,0 0 0 0 0,0 0-1 0 0,0 0 1 0 0,0 0-1 0 0,0 0 1 0 0,0 0 0 0 0,0 0-1 0 0,0-1 1 0 0,0 1-1 0 0,-7 4-43 0 0,69-25-22 0 0,-40 12 58 0 0,1 1-4 0 0,-3 1-2 0 0,14-6-89 0 0,-30 12 102 0 0,7 3-147 0 0,-10-1 136 0 0,2 8 18 0 0,-8 2-7 0 0,2-5 34 0 0,0-1 1 0 0,-1 0-1 0 0,0-1 1 0 0,0 1-1 0 0,-1 0 0 0 0,1-1 1 0 0,-6 4-1 0 0,5-4-2 0 0,21-20-161 0 0,-88 89 788 0 0,62-63-531 0 0,5-2-9 0 0,4-4-33 0 0,0 0-5 0 0,0-3 18 0 0,3-1-79 0 0,8 1 38 0 0,6-2-11 0 0,1-4-53 0 0,3 0-18 0 0,2-2-23 0 0,56-20-215 0 0,-90 32 295 0 0,0 0 5 0 0,9-4-31 0 0,7-3-15 0 0,98-39-286 0 0,-81 32 303 0 0,-1 0-7 0 0,-3 3 11 0 0,-4 1-35 0 0,-5 2 0 0 0,-3 3-14 0 0,-4 0 19 0 0,1 6 100 0 0,-5-1-43 0 0,-3 4 73 0 0,-2 1-3 0 0,1-1 2 0 0,0 0-16 0 0,1-3-5 0 0,1-1 8 0 0,2-1-32 0 0,1-1-18 0 0,2-1 12 0 0,0-1 32 0 0,1-1-10 0 0,9 1-31 0 0,6-2-51 0 0,2-3-20 0 0,2-2 42 0 0,1-2-21 0 0,2-1-23 0 0,3 1-26 0 0,0-2-3 0 0,1 1 32 0 0,1 0 8 0 0,-3 0-4 0 0,-1 1 5 0 0,-2 0-15 0 0,-4 2 8 0 0,-3 2-73 0 0,-6 1-58 0 0,-7 3-110 0 0,2 2-477 0 0,-41 17-7315 0 0,28-17 6368 0 0</inkml:trace>
  <inkml:trace contextRef="#ctx0" brushRef="#br0" timeOffset="2018.61">46 423 2796 0 0,'-1'0'5916'0'0,"-4"5"-5345"0"0,0 3-17 0 0,-2 3-15 0 0,-1-2-14 0 0,2 0-78 0 0,1-1-17 0 0,3-1-2 0 0,0-1-99 0 0,1-2-59 0 0,-2 0 482 0 0,5-1-574 0 0,8 10-39 0 0,0-7-12 0 0,0-5 16 0 0,2 2-36 0 0,-4-2-32 0 0,5-1-2 0 0,3 0 0 0 0,6-2-27 0 0,11-6 13 0 0,-8 4-42 0 0,-4 2-6 0 0,1 0 9 0 0,-1 1-34 0 0,-4 1-12 0 0,-7-1 23 0 0,-2 1-11 0 0,1 0-16 0 0,-1 0 33 0 0,-3 0 11 0 0,-3 0-25 0 0,2 0 31 0 0,-3 1 5 0 0,2-1-6 0 0,-4 2 10 0 0,-1 1 97 0 0,-2 1-67 0 0,-5 2 26 0 0,-1 1 60 0 0,0-1-52 0 0,2 0-32 0 0,-1 1-46 0 0,4-2 42 0 0,1-2 12 0 0,2-1 19 0 0,1-2-52 0 0,3 1-64 0 0,7 2 37 0 0,6-5-25 0 0,5-3 1 0 0,2-2-6 0 0,1 0-34 0 0,-1-1 7 0 0,2-1 14 0 0,1-1-12 0 0,1 2-21 0 0,1-1-10 0 0,-2 2 19 0 0,-1 0-16 0 0,1 2 18 0 0,-3 0 31 0 0,-3 2-2 0 0,-4 2-25 0 0,-5 0-16 0 0,-9 1 31 0 0,1 1 10 0 0,3 6-10 0 0,-7 0 92 0 0,-5 4 52 0 0,-3 3 3 0 0,0-1 59 0 0,-5 0-56 0 0,0 1 44 0 0,0 0-31 0 0,2-1 9 0 0,0-2 40 0 0,2-1-39 0 0,2-2-82 0 0,2 0 37 0 0,3-2-2 0 0,2-2 141 0 0,5-3-167 0 0,9 3-122 0 0,2-4-23 0 0,-1-2-37 0 0,13-5 20 0 0,-2 1 1 0 0,0 0-1 0 0,0-1-2 0 0,0-1-15 0 0,-1 1 32 0 0,1 0 76 0 0,0 0-13 0 0,0 1-3 0 0,0 0 24 0 0,0 0-36 0 0,-5 4 69 0 0,-2-1 13 0 0,-7 0 42 0 0,-7 3 17 0 0,4 1-57 0 0,1 6 23 0 0,-6-2 53 0 0,-2 1-30 0 0,-3 0-12 0 0,-3 4 20 0 0,-3 2 100 0 0,0 0 2 0 0,-1 0-1 0 0,1-2-3 0 0,1 0-15 0 0,0-3-24 0 0,4 0-41 0 0,0-3 150 0 0,7-3-208 0 0,10 1 6 0 0,5-6-28 0 0,4-3-88 0 0,2 0-43 0 0,1-1-32 0 0,1-2 49 0 0,4 0-36 0 0,0 0 56 0 0,1-1 40 0 0,1-1-9 0 0,-2 3 2 0 0,-4 1 1 0 0,-2 1 6 0 0,-2 1 12 0 0,-6 0 20 0 0,-8 5 55 0 0,-3 1 16 0 0,-4 0 13 0 0,0 2-33 0 0,2 6-118 0 0,-8 2-50 0 0,-6 0-99 0 0,-1-2-245 0 0,0 0-217 0 0,-1 0-214 0 0,3-2-829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43.8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223 46 2136 0 0,'0'-2'4045'0'0,"-2"-8"-3538"0"0,-5-2-32 0 0,6 8-67 0 0,3 1-46 0 0,-1 0 13 0 0,-1 0-46 0 0,0 1-38 0 0,0-1-41 0 0,0 1-29 0 0,-1 1-25 0 0,-1 1 5 0 0,0 0-3 0 0,-1 0-60 0 0,-2 1-20 0 0,-1 0-2 0 0,-7 4-16 0 0,-2-1 27 0 0,-1 2-2 0 0,1 1-47 0 0,-1 0-30 0 0,-1-1-2 0 0,1 2 23 0 0,2 0 16 0 0,0 0 12 0 0,-1 1-13 0 0,3-1-9 0 0,0-1-15 0 0,4-2 14 0 0,3-2-26 0 0,2 1 39 0 0,0-2 2 0 0,1 0-42 0 0,2-2-4 0 0,1 1 19 0 0,6 2-14 0 0,1-2 20 0 0,5-1-26 0 0,-1 0 16 0 0,4 0-4 0 0,8-2-10 0 0,15-6-17 0 0,-8 2 8 0 0,-3 1 13 0 0,3-1-24 0 0,1-1-12 0 0,1 2 26 0 0,-1-1 24 0 0,-2 1-28 0 0,-1 1-36 0 0,-2 0 0 0 0,-1 0-20 0 0,-2 2 21 0 0,-2 1-5 0 0,-3 0-5 0 0,-3 0-23 0 0,-8 1 22 0 0,-1 0-1 0 0,-3 0 59 0 0,-1 2 15 0 0,3 4-41 0 0,-6-2-26 0 0,-3 1-4 0 0,-4 3-1 0 0,-2 1 14 0 0,-1-2 2 0 0,1-1 22 0 0,-1-1 21 0 0,3 0-44 0 0,0-1-6 0 0,1 0 31 0 0,3-2-5 0 0,0 0-28 0 0,2-1-10 0 0,0 0 11 0 0,3 0 20 0 0,6 3-6 0 0,2-4 30 0 0,6 0 10 0 0,-1-2-24 0 0,12-6-12 0 0,-2 3-25 0 0,-1 0-11 0 0,3 1 10 0 0,-1-2-6 0 0,0 0 5 0 0,1 0 25 0 0,-1 3-19 0 0,2-1-14 0 0,-1 0 5 0 0,-4 1 29 0 0,-1 0-4 0 0,-3 2-25 0 0,-10 1-27 0 0,-2 0 22 0 0,2 1 14 0 0,-1 5 8 0 0,-5-1 36 0 0,-3-1-54 0 0,-2 1 11 0 0,-1 0 50 0 0,-5 5-13 0 0,-1 2-35 0 0,-1 0 45 0 0,0-1 4 0 0,0-1-29 0 0,1 1 16 0 0,1-1-53 0 0,4-4-13 0 0,1-1 27 0 0,2-1 37 0 0,1-1-60 0 0,2-2 17 0 0,7 2 49 0 0,1-2 5 0 0,5-1-29 0 0,-2 1-29 0 0,4-1-8 0 0,7-2 3 0 0,16-6-7 0 0,-12 2 47 0 0,-2-1 7 0 0,1-1 33 0 0,2 1 20 0 0,1 0-20 0 0,-1 1 14 0 0,2-1 29 0 0,0-1-17 0 0,-3 1 33 0 0,-1 1 4 0 0,-2 0-12 0 0,-1 1-42 0 0,-2 0-7 0 0,-4 3 2 0 0,-4-1 10 0 0,-4 3-46 0 0,-7-1-1 0 0,3 1 3 0 0,0 0-32 0 0,-5 0 18 0 0,1 2-22 0 0,6 5 39 0 0,-4-4 6 0 0,-2-1-8 0 0,-1 0-6 0 0,1 0 2 0 0,0 1-26 0 0,2-1-24 0 0,1 0 31 0 0,1-1 4 0 0,8 2 31 0 0,2-1-43 0 0,2-1 5 0 0,0-1-8 0 0,3 0 16 0 0,-7 0-15 0 0,8-2 3 0 0,15-4 41 0 0,-8 2 5 0 0,-3 2 14 0 0,0-2-39 0 0,-1 1-48 0 0,0 0-16 0 0,-2-1 19 0 0,0 2 4 0 0,-4-1-6 0 0,-2 1 52 0 0,-3 1-8 0 0,-5 1-10 0 0,-6 0-58 0 0,1 0 8 0 0,-3 0 13 0 0,1 2 28 0 0,5 5 12 0 0,-5-4 2 0 0,-3 0-12 0 0,1-1 8 0 0,-1 1 53 0 0,0 0-22 0 0,-2 0-61 0 0,1 1-16 0 0,0-1-14 0 0,0 0 3 0 0,0 1 12 0 0,1-1-27 0 0,1-3-11 0 0,0 1-71 0 0,0 2 69 0 0,0-1-1 0 0,2 3 48 0 0,7 3-34 0 0,-3-5 26 0 0,1-1 17 0 0,7 0 19 0 0,2 2-1 0 0,0-2-29 0 0,-4-1-7 0 0,3-1 10 0 0,4 0-12 0 0,7-2 48 0 0,14-7 33 0 0,-8 4 21 0 0,-3-1 16 0 0,3 0-38 0 0,0-1 38 0 0,0 1-19 0 0,2 0-56 0 0,0 1-17 0 0,-3 0-22 0 0,0 1 44 0 0,-2 1 27 0 0,-1 0-11 0 0,-3 1-32 0 0,-3 0 10 0 0,-10 1-15 0 0,1 1 29 0 0,-2 0 12 0 0,-2 0-32 0 0,-3 2-3 0 0,0 7 8 0 0,-5-4-35 0 0,-3-1 17 0 0,-1 1 55 0 0,-5 3-18 0 0,-2 1-15 0 0,-3-1 19 0 0,1 0 4 0 0,1 0 7 0 0,0-2-26 0 0,1 1 34 0 0,2-1-33 0 0,2-1-3 0 0,2 0 44 0 0,1-1-34 0 0,2-1-15 0 0,1-1 6 0 0,0-2-8 0 0,2 1-40 0 0,6 4 16 0 0,-2-3-14 0 0,2 0 39 0 0,7-1-16 0 0,2-1 17 0 0,-1 0 6 0 0,-4 0 16 0 0,3 0-13 0 0,3 0-22 0 0,1 0 19 0 0,1 0-27 0 0,-1 0 11 0 0,3-1-24 0 0,8-5-69 0 0,-15 5-158 0 0,-12 1-199 0 0,4 0-228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39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218 10 2492 0 0,'-2'1'2065'0'0,"-8"3"-1474"0"0,-3 4-6 0 0,-1 2-39 0 0,-1 0 0 0 0,-1 0-6 0 0,-2 1-31 0 0,0 1-25 0 0,1-2-36 0 0,1 2-34 0 0,0 0-20 0 0,2-1-38 0 0,1-2-48 0 0,1 1-5 0 0,2-2 7 0 0,3-1-33 0 0,4-1-19 0 0,1-2-61 0 0,1 0 33 0 0,0 0 125 0 0,3-3-183 0 0,7 2-7 0 0,1-2-54 0 0,6-2-20 0 0,-3 1 29 0 0,7-2-15 0 0,14-5-7 0 0,-7 0-40 0 0,-3 1-5 0 0,3 0-11 0 0,0-1 2 0 0,0 0 8 0 0,0-2 4 0 0,0 1 24 0 0,-2 1-20 0 0,-1 0 24 0 0,0 0-50 0 0,-2 1 20 0 0,-4 0-34 0 0,-1 2-16 0 0,-4 0 19 0 0,-3 0 46 0 0,-5 3-32 0 0,-1 0-66 0 0,-3 1 28 0 0,-2 0 26 0 0,-2 0-13 0 0,0 1-22 0 0,0 0 73 0 0,-1 1 22 0 0,-3 0-39 0 0,-3 2-35 0 0,1-1-6 0 0,2-1-3 0 0,1 0 18 0 0,2 1 29 0 0,2-1-16 0 0,3-1-33 0 0,2-1 45 0 0,4 0 11 0 0,9 0-8 0 0,-1 0-58 0 0,9-2 1 0 0,21-4-43 0 0,-6 2 36 0 0,1-1-34 0 0,3-2-16 0 0,3 0 23 0 0,4-1-1 0 0,2 1 25 0 0,-1-1 33 0 0,0 0-26 0 0,-1 1-17 0 0,-4 1-29 0 0,-3 1 20 0 0,-4 0-30 0 0,-5 2-80 0 0,-4-1-38 0 0,-5 3-6 0 0,-13 0-7 0 0,-3 1 17 0 0,-1 2-31 0 0,-4 3-91 0 0,-8-1-97 0 0,-7 3-96 0 0,-5-2-508 0 0,-2 1-533 0 0,-3-1 22 0 0,2 1 113 0 0,1-2 103 0 0,1 0 34 0 0,2-1 96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3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244 72 1836 0 0,'0'0'2534'0'0,"-2"-3"-1969"0"0,-6-10 0 0 0,0 10-32 0 0,-4 5-51 0 0,3-2-22 0 0,-3 2-24 0 0,-10 5-14 0 0,3-1-2 0 0,1 1 10 0 0,1-1 11 0 0,0 2-63 0 0,1 0-33 0 0,0-1-21 0 0,0 1 17 0 0,3-1-12 0 0,1-1-75 0 0,3-2-49 0 0,1 0 13 0 0,4-2-8 0 0,-1 1 289 0 0,9-3-407 0 0,13-1 2 0 0,2-2 25 0 0,0-3-25 0 0,3 0-61 0 0,1-1-21 0 0,3-1-57 0 0,5-2-25 0 0,1 0-3 0 0,1 2-31 0 0,1-2 14 0 0,0 0 4 0 0,-1 2-10 0 0,-1-2 5 0 0,-3 0 55 0 0,1 1-3 0 0,-3 1-56 0 0,-3 2 24 0 0,0 2 19 0 0,-5 0-1 0 0,-8 3-24 0 0,-9 0 46 0 0,-1 3-50 0 0,3 8 72 0 0,-10 2 3 0 0,-7 0 36 0 0,0 0-12 0 0,-3 0 21 0 0,-1 2-8 0 0,1 0 36 0 0,-1-2-48 0 0,0-1 12 0 0,-1 0-5 0 0,4 0 7 0 0,3-1 17 0 0,3-1-1 0 0,2-2-36 0 0,5-2 1 0 0,1-5 12 0 0,3 1 14 0 0,10 2-36 0 0,5-3 7 0 0,-6 0-29 0 0,9-2-47 0 0,16-5 26 0 0,-7 0 56 0 0,-3 1 13 0 0,2-1-16 0 0,4 0-43 0 0,-1-1-8 0 0,0 0 18 0 0,0 0 12 0 0,-1 1-23 0 0,-1-1 14 0 0,-2 2 30 0 0,-3 0 3 0 0,1 2-22 0 0,-2 1 4 0 0,-5 0 31 0 0,-7 3-11 0 0,-4 0-41 0 0,-6 0 16 0 0,-2 1 8 0 0,3 5 52 0 0,-5-1-8 0 0,-5 3 15 0 0,-4 2 30 0 0,-2-1-18 0 0,0 1-33 0 0,-1 0 6 0 0,2-1 6 0 0,0-1 31 0 0,2-1-23 0 0,2-2-17 0 0,6 0 10 0 0,3-2-17 0 0,8 1-28 0 0,1-4 0 0 0,7 0-1 0 0,2-2-12 0 0,12-5 3 0 0,0 1-4 0 0,2 1 8 0 0,2-2 8 0 0,3 0-5 0 0,0-1-7 0 0,3-2-7 0 0,1-2 64 0 0,0 1 15 0 0,1 3-1 0 0,-2 0 11 0 0,-2-1-40 0 0,-3 3 18 0 0,-4 2 16 0 0,-6 2-35 0 0,-11 2-11 0 0,3 1 38 0 0,5 6 4 0 0,-17 1-12 0 0,-8 0-3 0 0,-4 3 13 0 0,-6 0 5 0 0,-3 3-14 0 0,-1-1 40 0 0,-1-1-37 0 0,-1 0-50 0 0,2 1 30 0 0,1 0-2 0 0,0-1-14 0 0,3-2-14 0 0,3-1 6 0 0,4-3-58 0 0,3-1 18 0 0,4-3-20 0 0,10 1-50 0 0,5-1-26 0 0,-3-2-56 0 0,8-2-94 0 0,16-7-32 0 0,-9 3-106 0 0,-1-1-141 0 0,-2 0-641 0 0,0 0-419 0 0,-3 0 57 0 0,0 0 152 0 0,-5 0 101 0 0,-5 1 79 0 0,-3-1-14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34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36 173 2688 0 0,'-10'2'745'0'0,"4"8"-3"0"0,-10 4-15 0 0,12-5 1298 0 0,7-8-1486 0 0,1-2-41 0 0,3 0-57 0 0,11-3-67 0 0,2-3 3 0 0,1 0-39 0 0,2-1-86 0 0,1-2 4 0 0,1-1-48 0 0,0-1-40 0 0,2-2 25 0 0,1-1-53 0 0,-1 1 4 0 0,0-1 7 0 0,0 2 45 0 0,0-1 35 0 0,-1 2-41 0 0,-3 3-31 0 0,-2-1-35 0 0,-2 2 31 0 0,-2 1-22 0 0,-2-1-5 0 0,-6 3 32 0 0,-2 1-41 0 0,-6 4 7 0 0,1 0 18 0 0,-3 1-41 0 0,-2 1-8 0 0,-3 1 40 0 0,-3 5-72 0 0,-3 1-23 0 0,-1 0 40 0 0,-1 2 72 0 0,-4-2-11 0 0,0 2-14 0 0,-1 1 29 0 0,1-1-78 0 0,0 1-33 0 0,0-2 11 0 0,4 0 6 0 0,0-2 46 0 0,2 0-37 0 0,2 0-65 0 0,3-3-7 0 0,3-1-8 0 0,2-1 31 0 0,2-2 46 0 0,2 0 27 0 0,8 3-76 0 0,1-3 7 0 0,6-5-14 0 0,1 0-34 0 0,7 0 10 0 0,-3-2 57 0 0,0-1-2 0 0,0-1-39 0 0,1 1 28 0 0,0 0 46 0 0,1 1-60 0 0,-1-2-42 0 0,-3 1 2 0 0,-2 0 6 0 0,-1 0 27 0 0,-3 4 63 0 0,-4 0 5 0 0,-4 3-57 0 0,-5 0-5 0 0,0 1-25 0 0,2 3 15 0 0,-7 0-33 0 0,-5 3 31 0 0,-2 2-2 0 0,-1 0 3 0 0,-2 0 18 0 0,-2 1-12 0 0,0-1-26 0 0,1-1 40 0 0,0 1-2 0 0,3-2 47 0 0,2-2-87 0 0,3-1-19 0 0,3 0 15 0 0,3-1-22 0 0,1-2 39 0 0,2 0 11 0 0,8 1 1 0 0,4-2 51 0 0,-2 0-9 0 0,8-1-57 0 0,15-6 16 0 0,-4 1 15 0 0,-1-1-29 0 0,5-1 12 0 0,2 0-44 0 0,2-2 41 0 0,3 1-8 0 0,1-1 32 0 0,-1 1 1 0 0,-1-1 7 0 0,-2 0 25 0 0,-4 1 68 0 0,-4 1-44 0 0,-4 2-13 0 0,-3 0-7 0 0,-1 2-9 0 0,-6 4 21 0 0,-7-1-14 0 0,-8 2-50 0 0,-2 3 36 0 0,-7 3-18 0 0,-4 1-54 0 0,-5 1-5 0 0,-3 1 6 0 0,-1 0 63 0 0,-1 0 75 0 0,-1 1-85 0 0,1 0 33 0 0,2 1 6 0 0,-1-2 6 0 0,3-1 29 0 0,3-1 5 0 0,3-1-69 0 0,4-1-28 0 0,6-3-46 0 0,1-2 34 0 0,1 0 70 0 0,10 1-56 0 0,6-2-59 0 0,-1-2 4 0 0,13-3 44 0 0,-1-1 20 0 0,0-2-7 0 0,2 0-3 0 0,2 0-17 0 0,2-1 22 0 0,0 0-2 0 0,0-2-11 0 0,0 1 46 0 0,-1-3-38 0 0,-3 2-49 0 0,1 2 27 0 0,-2 0 48 0 0,-5 2-8 0 0,-2 0-30 0 0,-2 2-67 0 0,-3 0-11 0 0,-7 4 32 0 0,-9 1 90 0 0,0 1-31 0 0,1 3 43 0 0,-6 1-14 0 0,-6 3-20 0 0,-4 0-7 0 0,-3 2-8 0 0,1 1-10 0 0,-1 1 20 0 0,0-1-42 0 0,1 0 42 0 0,1-2-48 0 0,2 1 19 0 0,3-1 30 0 0,1-2-19 0 0,6-1 17 0 0,3-2-4 0 0,0-4-16 0 0,2 1-52 0 0,11 4-14 0 0,3-4 27 0 0,-2-1 4 0 0,4 0 1 0 0,10-1 15 0 0,15-7-2 0 0,-10 2 18 0 0,1 1-58 0 0,3-1 22 0 0,2-2 94 0 0,1-1 16 0 0,2 1-84 0 0,-5-2 46 0 0,1 1-34 0 0,-2 0-16 0 0,-4 1 12 0 0,-2 1 71 0 0,-2 2-13 0 0,-4 0-27 0 0,-4 3 5 0 0,-1 0-46 0 0,-8 2-28 0 0,-8 0 0 0 0,1 0 5 0 0,-2 1 5 0 0,0 7 5 0 0,-4-1 33 0 0,-6 2 59 0 0,-3 1 34 0 0,1 0-42 0 0,-2 0 6 0 0,0-2 11 0 0,-1-1 36 0 0,3 0 0 0 0,3-1-2 0 0,3-1 12 0 0,2-1 186 0 0,4-2-282 0 0,10 6-15 0 0,6-5-5 0 0,2-2-23 0 0,1-1-49 0 0,-5 0-15 0 0,4 0 6 0 0,9-2 9 0 0,18-8 17 0 0,-10 3 45 0 0,-1 1 9 0 0,2-1 9 0 0,1-1 28 0 0,1 0 15 0 0,-2 1 27 0 0,-1 0 37 0 0,-3 1 34 0 0,-3 0-30 0 0,-3 1-2 0 0,0 0-10 0 0,-4 1-9 0 0,-6 1 7 0 0,-7 2 38 0 0,-8 1 33 0 0,-2 1-143 0 0,4 4 27 0 0,-8-1-13 0 0,-2 0-18 0 0,-5 2-46 0 0,0 0 77 0 0,0 0 4 0 0,2 0 26 0 0,1-2-31 0 0,2-1-19 0 0,2 0-24 0 0,1 0-6 0 0,2-1-31 0 0,0-2 44 0 0,2 1-15 0 0,9 1-27 0 0,5-3 1 0 0,-4 0 31 0 0,6 1-16 0 0,4 0-19 0 0,7-1-39 0 0,15-4 20 0 0,-11 0 49 0 0,-3 2 23 0 0,2-1-34 0 0,-1-1-29 0 0,1 0 80 0 0,0 0-36 0 0,-3 0-23 0 0,-2 1-40 0 0,-1 0 49 0 0,-4 0 17 0 0,-4 1 58 0 0,-8 2 29 0 0,-5 0-54 0 0,-4 1-5 0 0,-2 1 20 0 0,-2 1 8 0 0,-1 0-45 0 0,-3 0 21 0 0,-5 2-3 0 0,-2-1-47 0 0,-1 1-58 0 0,0 2-48 0 0,5-2-177 0 0,1-3-199 0 0,0 1-285 0 0,2 0-198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3T15:08:49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1083 1636 0 0,'0'0'382'0'0,"0"-2"-17"0"0,0-6 103 0 0,0 6 49 0 0,-2 2-15 0 0,-5 0-8 0 0,5 0 708 0 0,2-2-913 0 0,0-6-1 0 0,0 7 8 0 0,-3-2-9 0 0,-10-6-3 0 0,9 5 21 0 0,3 2-41 0 0,1 0 26 0 0,-1 2 41 0 0,0-1-40 0 0,0 1-14 0 0,0 0 318 0 0,1-1-337 0 0,0 0 22 0 0,-1 1 18 0 0,1 1 23 0 0,0 0 199 0 0,0 0-283 0 0,0-1-6 0 0,0 1 45 0 0,1 0-31 0 0,0-1 4 0 0,1 2 2 0 0,-1-1-31 0 0,0 0-9 0 0,0 0 4 0 0,1 1 25 0 0,0 0-48 0 0,0-1-12 0 0,-1 0-5 0 0,1 0 54 0 0,-1 1-61 0 0,2-1-7 0 0,-1 0-22 0 0,1 0 23 0 0,1 0-29 0 0,-1 0-18 0 0,0 0 64 0 0,2 0-7 0 0,-1 1-31 0 0,0-1-30 0 0,1 1-20 0 0,0 0 75 0 0,1-1-7 0 0,0-1-45 0 0,0 2-11 0 0,-1-1 40 0 0,-1-1 9 0 0,-3 0 15 0 0,0 0-29 0 0,6 0 20 0 0,0 0 0 0 0,-1 0-47 0 0,2 0-7 0 0,2 0-7 0 0,2 0-4 0 0,-2 0 1 0 0,1 0-2 0 0,5-1 4 0 0,5-5-30 0 0,-8 3-34 0 0,-2 2 56 0 0,3-1-40 0 0,-2 0-50 0 0,-1-1 16 0 0,1 0 14 0 0,1 1 19 0 0,2 0 2 0 0,0 1-5 0 0,-3-1-20 0 0,-2 2-30 0 0,-1-1 19 0 0,0 0 3 0 0,3-3-3 0 0,-1 2 4 0 0,-2 2-4 0 0,0 0-26 0 0,0-1 38 0 0,-3 1-21 0 0,0-1-24 0 0,2 0 66 0 0,-1 0 33 0 0,7-1-6 0 0,-3 1-36 0 0,-2 0-18 0 0,-1 0-3 0 0,1 0 2 0 0,0-1 8 0 0,3 0-4 0 0,-2 1 34 0 0,-1 0 4 0 0,0 0-12 0 0,-3 1-42 0 0,0-1-68 0 0,-4 1 33 0 0,3 0-7 0 0,0 0 15 0 0,2 0 9 0 0,2 0 4 0 0,1 0 30 0 0,0 0 40 0 0,-2 0-14 0 0,1 0-51 0 0,-1 0-21 0 0,0 0 9 0 0,-1 0 31 0 0,0 0 16 0 0,0 0-50 0 0,0 0-4 0 0,0 0 20 0 0,4 0-4 0 0,0 0 16 0 0,-1 0 30 0 0,0 0-24 0 0,-1 0-16 0 0,0 1 16 0 0,4 3-28 0 0,-4-2 23 0 0,4 0-12 0 0,0-1-57 0 0,-2 1 48 0 0,3-1 17 0 0,-1 1-18 0 0,-1-2 2 0 0,2 2-35 0 0,-2-1 53 0 0,-3-1 5 0 0,2 0-17 0 0,1 0 6 0 0,0 0 15 0 0,2 0-3 0 0,0 0 5 0 0,1 0-1 0 0,0 0-27 0 0,-1 0-22 0 0,1 0-67 0 0,1 0 2 0 0,-1 0 69 0 0,0 0 48 0 0,-3 0 26 0 0,-1 0 33 0 0,2-2-29 0 0,3-5-25 0 0,-3 5-2 0 0,3 0-12 0 0,-1-2-4 0 0,-1 2-70 0 0,-2 0-4 0 0,-2 0 46 0 0,1 1-29 0 0,2-1 67 0 0,-1 0 17 0 0,0 0-4 0 0,1-2-8 0 0,-1 3-26 0 0,-5 1-11 0 0,3 0 57 0 0,1 0-50 0 0,0 0-53 0 0,-1 0 12 0 0,6-2 90 0 0,7-3 7 0 0,-9 2 3 0 0,-4 2-3 0 0,-1 0-47 0 0,0 1 24 0 0,1-1-13 0 0,6 0-22 0 0,1 0-4 0 0,-3-1 2 0 0,1 0 6 0 0,0-1 43 0 0,2 1-38 0 0,-2 0 5 0 0,0 0-32 0 0,-1-1-16 0 0,1 1 47 0 0,0 0 20 0 0,1 0 8 0 0,-1-1-26 0 0,0 0-48 0 0,1 2-21 0 0,-3-1 53 0 0,-2 1 8 0 0,1 1 22 0 0,3 0 70 0 0,-1-1-16 0 0,0-1-95 0 0,1 0 10 0 0,-1 0 54 0 0,-1 1 4 0 0,-1-1 25 0 0,3 1-34 0 0,0-1-40 0 0,0 0 27 0 0,0 0 16 0 0,1 0 27 0 0,0 0-28 0 0,0-1-1 0 0,1 2 35 0 0,0-1-29 0 0,0-1-14 0 0,2-1-8 0 0,0 1 11 0 0,-1 1-20 0 0,1-1-26 0 0,0 0 14 0 0,0 0 35 0 0,-1 0 12 0 0,1 0-48 0 0,1 0-7 0 0,0 0-39 0 0,1 0 23 0 0,-1 0 36 0 0,0-1 18 0 0,2 0 19 0 0,-1 0-28 0 0,0 1-4 0 0,0-1-18 0 0,0 1 9 0 0,0-1-13 0 0,-1 0-43 0 0,0 1 51 0 0,-1 0 24 0 0,0 1 5 0 0,-2-2-7 0 0,1 1-23 0 0,1 1-27 0 0,-3-2-12 0 0,1 0 45 0 0,3 0-48 0 0,-2 1 8 0 0,0-1 54 0 0,-1 1-1 0 0,0-1-16 0 0,0 0 24 0 0,-2 1-46 0 0,3-1-3 0 0,0 1 30 0 0,1 0-33 0 0,0-2 41 0 0,0 1-16 0 0,1-1 29 0 0,-1 1 16 0 0,1-1 17 0 0,0 1-43 0 0,-1-1-33 0 0,0 0-37 0 0,0 0 46 0 0,0 0 14 0 0,-1-1-19 0 0,0 2 41 0 0,0 1 14 0 0,0-1-27 0 0,-1-1 32 0 0,0 1-19 0 0,0 0-34 0 0,2 1 28 0 0,-2-1 6 0 0,-1 0-2 0 0,-1 0 4 0 0,1 0-14 0 0,-1 2-48 0 0,1-1 15 0 0,0 0 7 0 0,0 1 29 0 0,0-2 10 0 0,0 0 8 0 0,1 1-20 0 0,0-1 13 0 0,2 1-7 0 0,-1 0-1 0 0,0-1-9 0 0,0 1 34 0 0,0 0-39 0 0,0 0 17 0 0,0-1-10 0 0,1 1 11 0 0,-1-1 0 0 0,0 1-19 0 0,1-1-22 0 0,-2 1 38 0 0,3 0-2 0 0,-1-1 37 0 0,0 0-60 0 0,-1 0 9 0 0,2-1 3 0 0,0 0 21 0 0,1 1-45 0 0,-1 0 4 0 0,2 0-22 0 0,-1-2 58 0 0,0 3 10 0 0,0 0-24 0 0,0 0-7 0 0,-1-1 9 0 0,1 0-29 0 0,2 0-39 0 0,-2 1 10 0 0,0 0 54 0 0,2-1 2 0 0,0 1-22 0 0,-1-1 3 0 0,0 0 17 0 0,1 1-23 0 0,-2-1 11 0 0,1 1 18 0 0,0 1-6 0 0,0-2-5 0 0,-1 1 0 0 0,0-1 3 0 0,-1 1-5 0 0,0 0 5 0 0,-1 0-25 0 0,1 0 9 0 0,-1 1 24 0 0,0-1 36 0 0,0 0-29 0 0,0 1-14 0 0,0 1 1 0 0,4-2-16 0 0,-2 0 19 0 0,2-1 10 0 0,-1 2 2 0 0,1-2-24 0 0,0 1 14 0 0,1 0 4 0 0,0 0 1 0 0,0-2 8 0 0,-2 2-11 0 0,2-2-26 0 0,-1 1 10 0 0,0 0-34 0 0,-2 0 24 0 0,1 0 28 0 0,-1 1-9 0 0,1-1-14 0 0,-1 0 18 0 0,0-1-6 0 0,-1 1-15 0 0,0-1 6 0 0,0-1 9 0 0,0 2 1 0 0,1-1-1 0 0,-1 2 21 0 0,0-1 5 0 0,0 0 9 0 0,-2 1 15 0 0,1-1-9 0 0,0 2-27 0 0,0-2-12 0 0,-1-1 5 0 0,0 1 0 0 0,1 0 10 0 0,-1-1-15 0 0,0 1 11 0 0,-1-1-5 0 0,-1 1-26 0 0,-1 2 40 0 0,1 0-21 0 0,0 0-30 0 0,-3 0 6 0 0,2 1 35 0 0,1-1-15 0 0,0 0-6 0 0,-4 0 8 0 0,2 0-3 0 0,1 0-24 0 0,-2 0 0 0 0,2 0 23 0 0,1 0 8 0 0,-2 0 5 0 0,1-1-8 0 0,-1 0 22 0 0,-1 1-6 0 0,2 1 6 0 0,-3-1 21 0 0,1 1-26 0 0,1-2-34 0 0,0 1 10 0 0,1 1-13 0 0,3-1 0 0 0,-3 1-8 0 0,-2-1 38 0 0,2 1-2 0 0,-3 0-8 0 0,3 0-18 0 0,-2 0 37 0 0,-2 0-4 0 0,0-1-17 0 0,4 0 27 0 0,0-2-16 0 0,-1 0 5 0 0,-5 4-28 0 0,0 0 2 0 0,2 0 16 0 0,1 0-20 0 0,4-2 16 0 0,8-4 2 0 0,-8 4-22 0 0,0 2-10 0 0,-4 0 12 0 0,-3 0 26 0 0,4 0-6 0 0,1 0-22 0 0,2 0 28 0 0,1 0 10 0 0,1 0-20 0 0,-1 0-18 0 0,1 0-9 0 0,1 0 27 0 0,0 0 7 0 0,1 0 19 0 0,0 0-23 0 0,1 0 8 0 0,2-1 8 0 0,12-3 0 0 0,-10 2 29 0 0,-4 0 14 0 0,0 0-43 0 0,1 1 30 0 0,0 0-25 0 0,1 0 5 0 0,-2 1-44 0 0,1-2 11 0 0,-1 0 33 0 0,0 1 10 0 0,0-1-23 0 0,1-1-32 0 0,0 1 8 0 0,0 1 14 0 0,-1 1 9 0 0,0-1-43 0 0,0-1 18 0 0,0 2 9 0 0,1-1 1 0 0,-1-1-2 0 0,0 0-2 0 0,-2 1 12 0 0,2-1-21 0 0,-3 1 18 0 0,2-1-7 0 0,-1-1 6 0 0,0 1-1 0 0,0 0-37 0 0,0 1 7 0 0,0-1-8 0 0,-3 0 45 0 0,-4 2-23 0 0,2 0 22 0 0,3 0 12 0 0,2-2-4 0 0,9-4-47 0 0,-11 4 6 0 0,-8 2 13 0 0,2 0 26 0 0,-1 0-5 0 0,0 0-45 0 0,0 0 2 0 0,-2 0 26 0 0,0-2 27 0 0,2-2-11 0 0,-4 2-17 0 0,-5 2 8 0 0,0 0 4 0 0,2 0-39 0 0,-1 0-4 0 0,4 0 13 0 0,-1 0 6 0 0,-2 0 16 0 0,2 0-32 0 0,4-1-11 0 0,6-6 18 0 0,-4 3 13 0 0,-3 3 3 0 0,-1-1 6 0 0,-1 1 1 0 0,1 0 14 0 0,-2 0-8 0 0,0-1-19 0 0,0 1-1 0 0,0 0 23 0 0,0 0-32 0 0,0 0 8 0 0,0 0 18 0 0,-1 0-46 0 0,2 0 2 0 0,-1 1 53 0 0,0-2-5 0 0,2 1-3 0 0,0-1-26 0 0,5 0 3 0 0,-2 0 35 0 0,0 0 9 0 0,-2 1-14 0 0,-2-1-24 0 0,0 1-23 0 0,0 0 30 0 0,-1-1-11 0 0,0 1 18 0 0,-1 0 18 0 0,0 0-23 0 0,0 0-6 0 0,0 1 3 0 0,1-1 19 0 0,-1 0-16 0 0,0 0 18 0 0,-1 0 0 0 0,0 1-4 0 0,1-1 8 0 0,1 0-10 0 0,-1-1-38 0 0,-1 0 18 0 0,2 1-5 0 0,-1 0 18 0 0,0 0-22 0 0,1 0 26 0 0,-1 0 13 0 0,1-1-12 0 0,0 1 3 0 0,2 0-6 0 0,5-1-62 0 0,-2-1 16 0 0,0 1 41 0 0,-2 0 10 0 0,-1 0-18 0 0,0 0-28 0 0,0 1 4 0 0,-1-1-12 0 0,0 1 46 0 0,-2 1 13 0 0,-2-1-26 0 0,3 1-25 0 0,1 0 5 0 0,0 0-14 0 0,0 0 16 0 0,0 0 35 0 0,1 0-10 0 0,0 0-23 0 0,0 0 6 0 0,0-1 28 0 0,2-5 3 0 0,-3 4-3 0 0,-3 1-8 0 0,1 1-23 0 0,-1-1 42 0 0,1 0-8 0 0,-1 1 10 0 0,0-1-21 0 0,0 0 15 0 0,-1 1-51 0 0,0-2 1 0 0,0 0-29 0 0,-1 1 7 0 0,0-2-36 0 0,-1 0-38 0 0,0 2 8 0 0,-2-1-20 0 0,1-2-36 0 0,-1 1 2 0 0,-2-1 41 0 0,-5-3-50 0 0,-2-2 31 0 0,-1 2-8 0 0,-1 0-2 0 0,0 1 5 0 0,-1 0 70 0 0,0 1 1 0 0,-2 1-1 0 0,1 0-17 0 0,-1 0 7 0 0,0 0-10 0 0,2 0-18 0 0,-2 1 22 0 0,2-1 69 0 0,1 1-16 0 0,1 2 31 0 0,4-1-9 0 0,0 0-7 0 0,1 1 28 0 0,3 0 3 0 0,-1 0 5 0 0,2 1 5 0 0,1 0-35 0 0,-1 0 25 0 0,3 0 28 0 0,-1 0 49 0 0,1 0 42 0 0,0 3 12 0 0,1 0-2 0 0,2-1 29 0 0,-1 1 36 0 0,3 1 2 0 0,5 3 0 0 0,2-1-10 0 0,1 1 41 0 0,1 0-5 0 0,1 0 18 0 0,-1 1 5 0 0,3-2-7 0 0,-1-1-8 0 0,0 0 39 0 0,0 1 4 0 0,1 0-60 0 0,1 1-15 0 0,-1-1-4 0 0,-1 1-42 0 0,0-1 42 0 0,-2 1-14 0 0,-1 0 18 0 0,0 0-54 0 0,-2 0-3 0 0,-3-2 60 0 0,-1-1-60 0 0,-2 1-36 0 0,0-2-24 0 0,-1 1 54 0 0,-1-1 1 0 0,-1 0-26 0 0,-1 0 17 0 0,-1-1-16 0 0,0-1 1 0 0,0 0-47 0 0,-2 5-10 0 0,-11 8 27 0 0,-1-3-26 0 0,0-2-85 0 0,-2 2-125 0 0,-2-2-159 0 0,-1 0-164 0 0,1 1-132 0 0,-3-1-578 0 0,-1 0-377 0 0,-2-1-124 0 0,0 0-560 0 0,2 1-11 0 0,0 1 232 0 0,1-1 143 0 0,0 2 82 0 0,1 2 149 0 0,2 0 162 0 0,-1 3 76 0 0,1 1-51 0 0,-2 2-14 0 0,0 3 76 0 0,-2 2 230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3T15:08:39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23 114 1636 0 0,'0'-10'719'0'0,"0"8"742"0"0,0 0-843 0 0,-4-8-26 0 0,-9-2-55 0 0,13 12-434 0 0,0 0 1 0 0,-1-1 0 0 0,1 1 0 0 0,-1-1-1 0 0,1 1 1 0 0,-1-1 0 0 0,1 1 0 0 0,0-1-1 0 0,-1 1 1 0 0,1-1 0 0 0,0 1 0 0 0,0-1-1 0 0,0 0 1 0 0,-1 1 0 0 0,1-1 0 0 0,0 1-1 0 0,0-1 1 0 0,0 0 0 0 0,0 1 0 0 0,0-2-1 0 0,0 2-117 0 0,0 0 0 0 0,0 0 0 0 0,0 0 0 0 0,0 0 0 0 0,0 0 0 0 0,0 1 0 0 0,0-1 0 0 0,0 0 0 0 0,0 0 0 0 0,0 0 0 0 0,0 0 0 0 0,0 0 0 0 0,0 0 0 0 0,0 0 0 0 0,1 0 0 0 0,-1 0 0 0 0,0 0 0 0 0,0 0 0 0 0,0 0 0 0 0,0 0 0 0 0,0 0 0 0 0,0 0 0 0 0,0 0 0 0 0,0 0 0 0 0,0 0 0 0 0,0 1 0 0 0,0-1 0 0 0,0 0 0 0 0,1 0 0 0 0,-1 0 0 0 0,0 0 0 0 0,0 0 0 0 0,0 0 0 0 0,0 0 0 0 0,-2-14 3211 0 0,2 13-3014 0 0,0-20 3093 0 0,0 25-3824 0 0,0-6 832 0 0,0-6 456 0 0,0 7-546 0 0,0 0-20 0 0,0-3-19 0 0,0 2-18 0 0,0-2 29 0 0,0 3 566 0 0,0 0-381 0 0,0-3-6 0 0,0 4 329 0 0,2-7 730 0 0,0 17-325 0 0,0-3-773 0 0,-2-6-569 0 0,-2-8-21 0 0,-2-2 62 0 0,4 8 226 0 0,1 3 112 0 0,28 78 1986 0 0,-27-70-1874 0 0,0 0-14 0 0,-1-1-8 0 0,1 3 4 0 0,1 0-28 0 0,0 1-8 0 0,0-1 15 0 0,9 46 513 0 0,-5-35-394 0 0,-10-34-458 0 0,6 24 307 0 0,-5-20-220 0 0,23 69 724 0 0,-18-55-576 0 0,-1-1-12 0 0,0 1-42 0 0,0 5 32 0 0,1-3-13 0 0,-1-2-9 0 0,0 0-42 0 0,0-1 20 0 0,-1 0 27 0 0,1 0-4 0 0,-1-1-25 0 0,1 0-15 0 0,-1 0-10 0 0,0 1 14 0 0,1-1 1 0 0,0 0 0 0 0,-1 1-10 0 0,0-1 55 0 0,0 0-10 0 0,0 1-16 0 0,1-1-44 0 0,-1 1-2 0 0,0-1 39 0 0,0 0 24 0 0,0 3-35 0 0,1 5 3 0 0,0-3 23 0 0,0-2 13 0 0,0-1-7 0 0,0 0-6 0 0,-1-2-20 0 0,0 1 24 0 0,0 0-8 0 0,3 5-14 0 0,-2-2-3 0 0,0 0-13 0 0,-1-2 24 0 0,0 0 15 0 0,0-1-14 0 0,0 0-31 0 0,0 0 25 0 0,-1 0 13 0 0,1 2 14 0 0,1 4-2 0 0,0-1-38 0 0,0 0 0 0 0,0 4-16 0 0,-1-1 7 0 0,0 1 10 0 0,1 0 11 0 0,1 0-11 0 0,-2 0 36 0 0,0 0-10 0 0,1-1 32 0 0,0 1-15 0 0,0-1 28 0 0,-1 1-25 0 0,1 0 6 0 0,0-3-29 0 0,0 2 20 0 0,0-1 5 0 0,0-1 11 0 0,-2-1-17 0 0,1-2-13 0 0,0-1-22 0 0,-1 1 16 0 0,2 5-22 0 0,-1 1 31 0 0,0 0-58 0 0,0-4 21 0 0,0 0-10 0 0,0-1 0 0 0,0-2 16 0 0,-1 2 30 0 0,2 4-34 0 0,-1 0 26 0 0,0-5 33 0 0,-1 2-53 0 0,0 2-11 0 0,0 1 30 0 0,0-1-17 0 0,0 0 35 0 0,1 3 17 0 0,4 8-25 0 0,-3-6-42 0 0,-1-2 51 0 0,0 1-43 0 0,0-1 2 0 0,1 0-3 0 0,0 1 34 0 0,0-1-28 0 0,-1-1 2 0 0,1 1-15 0 0,0 0 20 0 0,-1 0 7 0 0,0 0-4 0 0,0 0-26 0 0,0 0-24 0 0,0-1 29 0 0,1 1 15 0 0,2-1-3 0 0,-3-2 31 0 0,0 2 10 0 0,0 1-29 0 0,1-1-28 0 0,-1-2 20 0 0,0 3-21 0 0,2 1-21 0 0,-2 0 45 0 0,0 1 12 0 0,0-1 0 0 0,0 1-26 0 0,0-1 0 0 0,-1 0-10 0 0,0 1 27 0 0,2-1 36 0 0,-2-1-37 0 0,1 2 3 0 0,1-2-1 0 0,0-1-5 0 0,-1 0-35 0 0,0 1-24 0 0,0-1 72 0 0,1-1 37 0 0,1 2-48 0 0,-3 1-6 0 0,1 2 21 0 0,1-2 23 0 0,-2-2-58 0 0,1 1-36 0 0,1 1 11 0 0,0 0-22 0 0,-1-1 45 0 0,0-1 23 0 0,0 1-14 0 0,0 0-44 0 0,2 0 18 0 0,-2-2 25 0 0,0-2-16 0 0,0 4-22 0 0,1 0 16 0 0,0-1 75 0 0,0 0-43 0 0,-1 1-25 0 0,1-1-16 0 0,0 0 37 0 0,1 1 9 0 0,0 1 17 0 0,0 0 22 0 0,-2-1-43 0 0,0-2-51 0 0,0-1 23 0 0,0 3-13 0 0,0 0 48 0 0,0 0 49 0 0,-1 2-51 0 0,1-3-38 0 0,0 2-14 0 0,0 0 8 0 0,0 0 20 0 0,0 1 15 0 0,0 0-8 0 0,0 0 12 0 0,2 0-12 0 0,0 0-2 0 0,-2 0-9 0 0,1 1-12 0 0,0 0 29 0 0,3 1 17 0 0,-3-2 0 0 0,-1 1-15 0 0,0 2 27 0 0,1 0-28 0 0,-2 1 25 0 0,2 0-18 0 0,1-1-8 0 0,0 1 57 0 0,0 0 7 0 0,0 0-59 0 0,0 1-43 0 0,-1 1 39 0 0,-1-1 46 0 0,1 0 5 0 0,0 1-13 0 0,0-1-44 0 0,1 1-13 0 0,1-1 8 0 0,0 2 2 0 0,-1 0-29 0 0,0-1-3 0 0,1 2 15 0 0,-1 0 53 0 0,0-1-18 0 0,1 0 2 0 0,-1 0-44 0 0,1-2-16 0 0,-1 0 62 0 0,-1 0 18 0 0,2-1-4 0 0,-1 0-1 0 0,1-2 4 0 0,-3-7-7 0 0,-1 2-14 0 0,1 5-39 0 0,5 9 15 0 0,-1-9 19 0 0,-1-2-23 0 0,-1-2 8 0 0,0-1-3 0 0,1 0 32 0 0,-1-1 3 0 0,-1-3-7 0 0,-1-1-4 0 0,0-2-3 0 0,-1-6-8 0 0,0 3-12 0 0,0 2-42 0 0,0-2 23 0 0,0 1 2 0 0,0 2 5 0 0,0-1 4 0 0,2 1-13 0 0,4 2-29 0 0,-3-4 14 0 0,-2-2-5 0 0,0 0 46 0 0,0-1 3 0 0,0 1-9 0 0,0-1-10 0 0,2 0 0 0 0,-2 0-26 0 0,-1 0 36 0 0,1 0 10 0 0,0 2 6 0 0,-1-2 21 0 0,1 2-31 0 0,0-2 38 0 0,0 1-3 0 0,0 0-46 0 0,0 0-37 0 0,0-1 42 0 0,0 0-11 0 0,0 0 25 0 0,0 0 23 0 0,-1-1-15 0 0,0 0-11 0 0,1 0-4 0 0,-1 0 9 0 0,0-1 16 0 0,0 0 61 0 0,1-1-17 0 0,-1 1-99 0 0,0-2-1 0 0,-2 0 73 0 0,0 0 10 0 0,1-2-47 0 0,-2 1-19 0 0,0-3 4 0 0,-2-3-24 0 0,-2-3-4 0 0,-1 1 14 0 0,2-1-23 0 0,-3-2-21 0 0,0-1-32 0 0,0 0 27 0 0,0 0-26 0 0,-1 2-37 0 0,2 0 23 0 0,-1 1 52 0 0,0-1 31 0 0,1 3-50 0 0,0 1-9 0 0,2 3 37 0 0,2 0 16 0 0,1 1 3 0 0,0 0-25 0 0,1 0 8 0 0,0 1 25 0 0,0 2 3 0 0,1 1-40 0 0,0-1 46 0 0,1 1-3 0 0,1 1 5 0 0,-1 1 43 0 0,1 1 70 0 0,1 3 22 0 0,2 5-13 0 0,3 2 5 0 0,0 0-15 0 0,0 4 18 0 0,3 1 109 0 0,0 0 50 0 0,-1 1 39 0 0,0 0-22 0 0,0-1-4 0 0,0 0 18 0 0,-1 0 18 0 0,1 0 18 0 0,1-2-22 0 0,0-1 5 0 0,-1 0-5 0 0,-1 1-2 0 0,-1-4-11 0 0,3-1 30 0 0,-1 0-9 0 0,-1-3-52 0 0,-2-2-192 0 0,-1-2-79 0 0,0-2-9 0 0,0-4 0 0 0,4-7 0 0 0,-1-3 0 0 0,-1-2 0 0 0,-2-1 0 0 0,1-4 0 0 0,0-4 0 0 0,-1-1 0 0 0,1 0 0 0 0,0-1 0 0 0,-2 0 0 0 0,1 2 0 0 0,-2-2 0 0 0,0 0 0 0 0,0-1 0 0 0,-2 3 0 0 0,1 2 0 0 0,-1 2-70 0 0,-1 8-414 0 0,0-2-745 0 0,0-2-658 0 0,0 2-184 0 0,0 1-657 0 0,0 2-21 0 0,0 1 276 0 0,0 1 251 0 0,0 2 119 0 0,0-1 116 0 0,2-4 140 0 0,5-9 212 0 0,0 7 131 0 0,1 3 102 0 0,1-3 92 0 0,1-2 80 0 0,1 1 40 0 0,2-3-64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3T15:08:21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1 1412 0 0,'0'10'542'0'0,"1"-4"42"0"0,4 14-142 0 0,-6-11-24 0 0,0-3-46 0 0,0-1-64 0 0,-1-1-58 0 0,2 0-34 0 0,-1 0-24 0 0,1 0-84 0 0,-1 0-272 0 0,1-4-109 0 0,0 1-85 0 0,0 3-113 0 0,0-2-44 0 0,0 3 54 0 0,-2-2 162 0 0,-5 6 180 0 0,4-4 272 0 0,0-2 130 0 0,-1 0-63 0 0,-1 1-10 0 0,-4 1-63 0 0,-2 1-69 0 0,-1 0-105 0 0,0-4-255 0 0,-1 0-164 0 0,0 0-234 0 0,1-2-324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18.3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10 247 2440 0 0,'1'-1'5059'0'0,"4"-2"-4611"0"0,-1 0-16 0 0,-2 1-69 0 0,6-6 1285 0 0,-9 10-1504 0 0,0 0 6 0 0,0 1-34 0 0,-2 0-22 0 0,0 1 24 0 0,-4 3 38 0 0,2 0 8 0 0,2-1-55 0 0,0 0-14 0 0,2-1 43 0 0,-1-2 369 0 0,4-1-354 0 0,9 4-15 0 0,4-5-20 0 0,0-3-48 0 0,13-6-20 0 0,-3-1 43 0 0,0 0 1 0 0,2-1-33 0 0,3-2-34 0 0,2-2 39 0 0,0 0-40 0 0,2 0-7 0 0,1-1-31 0 0,-1 1 0 0 0,-1 1 11 0 0,-2 1 41 0 0,-4 1-12 0 0,-1 2 24 0 0,-2 1-54 0 0,-2 3 13 0 0,-4 2-2 0 0,-7 3-19 0 0,-8 0 13 0 0,1 1 56 0 0,1 7 15 0 0,-5-2-42 0 0,-2 1-6 0 0,-7 6 54 0 0,-3 0-19 0 0,-2-1-12 0 0,0 1 33 0 0,-1-1-22 0 0,1 1-59 0 0,2-2 42 0 0,3-3 32 0 0,2-2-35 0 0,1 0-25 0 0,3-2 6 0 0,2-1-43 0 0,1-2 15 0 0,1-1 41 0 0,6 1 4 0 0,1-2-8 0 0,10-3 42 0 0,2-4-41 0 0,0 0 1 0 0,0-1-29 0 0,1-2-6 0 0,2 1 2 0 0,1-1 20 0 0,1 0-1 0 0,-1 0-39 0 0,0 2-11 0 0,-1 0 34 0 0,0 0-7 0 0,-3 0 6 0 0,-3 4-4 0 0,-3 1 8 0 0,-5 4 57 0 0,-7 0-76 0 0,-1 0-9 0 0,4 2 54 0 0,0 9 33 0 0,-6-4-49 0 0,-4 4-10 0 0,-2 0 12 0 0,-2 1 22 0 0,-1 3-22 0 0,0-3-24 0 0,-1 2-4 0 0,0-2-22 0 0,2-1 62 0 0,2-2 15 0 0,2-2 12 0 0,2 0-61 0 0,3-4 17 0 0,0-2 12 0 0,1-1-21 0 0,7 2 18 0 0,5-4 0 0 0,4-3-20 0 0,3-4-25 0 0,3-1-7 0 0,3-2-14 0 0,4-2 21 0 0,2-1 16 0 0,2-1 34 0 0,3-1 30 0 0,0-2-4 0 0,1 0 18 0 0,1 2 28 0 0,0 0 12 0 0,-5 2 12 0 0,-1 1-24 0 0,-2 2 7 0 0,-4 2-39 0 0,-1 0-42 0 0,-3 2-14 0 0,-3 1 25 0 0,-4 2 11 0 0,-6 4-18 0 0,-6 0-21 0 0,-3 1 0 0 0,-1 1 23 0 0,-1 8-38 0 0,-5 1-5 0 0,-3 1-20 0 0,1 2 47 0 0,-2-2 40 0 0,-1 0 46 0 0,2 0-1 0 0,0-1-64 0 0,3-3-43 0 0,0-1-48 0 0,4-1 24 0 0,1-1 26 0 0,1-3 1 0 0,2 0 3 0 0,10 2-36 0 0,3-4 23 0 0,-3 0 34 0 0,10-6-75 0 0,0 0 15 0 0,-2 0 59 0 0,1-1-55 0 0,1 0 22 0 0,0 0 1 0 0,1 0 24 0 0,-1 1-46 0 0,-1 1 44 0 0,-2 0 2 0 0,-2 1 20 0 0,-1 0-8 0 0,-2 1 5 0 0,-4 1-66 0 0,-3 2-16 0 0,-6 1 66 0 0,0 0-21 0 0,4 0-4 0 0,-3 1-36 0 0,4 6 20 0 0,-5-1-3 0 0,-3-3 13 0 0,0 2 19 0 0,1-1-21 0 0,-1 0 32 0 0,1 1 1 0 0,0-1-7 0 0,1-1-29 0 0,0-2-8 0 0,3 1 20 0 0,7 5 31 0 0,0-4-35 0 0,5-3-47 0 0,-3 0-15 0 0,6-1-17 0 0,15-6-63 0 0,-7 2-28 0 0,-3-1-75 0 0,0-2-108 0 0,-1 0-147 0 0,-1 0-110 0 0,-2 0-155 0 0,-1 2-679 0 0,-2 1-142 0 0,-3 0 141 0 0,-2-1 46 0 0,1 0 118 0 0,-6 2 15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14.8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4 128 1468 0 0,'0'-2'598'0'0,"0"-8"484"0"0,-1 6-853 0 0,-2-13 27 0 0,5 10 158 0 0,3 3-14 0 0,3-2-10 0 0,1-1-138 0 0,-1 2-59 0 0,0 2 14 0 0,2-3-2 0 0,-1 2-35 0 0,-1 0-28 0 0,0 1 45 0 0,-2 0 12 0 0,0 0-25 0 0,-1 1-41 0 0,0 1-37 0 0,-1-1 15 0 0,0-1 18 0 0,1 2 31 0 0,-2 0 17 0 0,0 0 344 0 0,-3 2-415 0 0,-2 1 3 0 0,0 0 3 0 0,-1 1 7 0 0,-2 1-6 0 0,-4 2 38 0 0,-2 2 4 0 0,3-1 9 0 0,-3 1 32 0 0,-2-1 41 0 0,2-1-2 0 0,1 0-23 0 0,3-2-38 0 0,1 0 4 0 0,2 0-28 0 0,2-1 5 0 0,0 1 376 0 0,4-4-464 0 0,9 0 6 0 0,4-3 13 0 0,2-2-36 0 0,3 1-11 0 0,3-1 28 0 0,1 0-55 0 0,1-1-17 0 0,2-2 13 0 0,0 1 30 0 0,1-1 17 0 0,0-1-27 0 0,0 1-50 0 0,-2-1 26 0 0,-1 2 13 0 0,0 0-48 0 0,-1 1 2 0 0,-5 1 24 0 0,-4 2-9 0 0,-3 1-18 0 0,-4 2 22 0 0,-7 1 42 0 0,0 3-21 0 0,-5 1 31 0 0,-5 3-5 0 0,-4 4 17 0 0,-4 0-4 0 0,-2 0 10 0 0,1 0 20 0 0,0-1 30 0 0,-1 0 38 0 0,1 0-48 0 0,1 0-24 0 0,1-1-10 0 0,3-2-30 0 0,3 0 2 0 0,4-3 14 0 0,4-2 67 0 0,3-2-35 0 0,5-1-42 0 0,3-1-1 0 0,9-1-8 0 0,4-3-22 0 0,3-1 28 0 0,2 0-12 0 0,3 0 54 0 0,2-1 4 0 0,1-3-22 0 0,4 1-50 0 0,1-1 14 0 0,1 0-29 0 0,0 0 35 0 0,-2 1-46 0 0,-2 0-20 0 0,-4 1 7 0 0,-3 2 47 0 0,-3 0-11 0 0,-3 2-45 0 0,-5 3 13 0 0,-8 1 21 0 0,-7 0-31 0 0,-2 2-5 0 0,2 6 2 0 0,-6-2 45 0 0,-7 3 6 0 0,-4 0 24 0 0,-2 3 4 0 0,-1-1-22 0 0,-1-1-6 0 0,3-1 40 0 0,-1 1 72 0 0,0-2-26 0 0,5-2-76 0 0,1-1 25 0 0,5 0 23 0 0,3-2-23 0 0,2-2-29 0 0,3-1-4 0 0,3-1 8 0 0,5 0 3 0 0,10-2 0 0 0,5-1-11 0 0,1-1-7 0 0,3-1-22 0 0,3 0-2 0 0,3-2 33 0 0,3 0 25 0 0,0-2-23 0 0,1 0 9 0 0,-4 0-33 0 0,-1 1-45 0 0,-2 1 5 0 0,-2 1 38 0 0,-5 2-60 0 0,-3 0-13 0 0,-5 1 39 0 0,-7 1-23 0 0,-8 3 6 0 0,-1 1 24 0 0,2 3-11 0 0,-8 0-2 0 0,-7 2 43 0 0,-6 1 44 0 0,-1 3 7 0 0,1 0 2 0 0,-2 0-12 0 0,0 0-20 0 0,2-2 2 0 0,2 0-30 0 0,3-2 39 0 0,3-3-12 0 0,5 1 38 0 0,3-2 27 0 0,2-2-42 0 0,2 0-50 0 0,30 0 0 0 0,-21 0 0 0 0,-17 2 1 0 0,51-13-1 0 0,-18 6 22 0 0,1 0 34 0 0,1-2-46 0 0,3 0-32 0 0,1 0 68 0 0,1 0 3 0 0,-2-1-41 0 0,-3 0-29 0 0,-2 0-81 0 0,0 1-126 0 0,-5 0-135 0 0,-1-1-197 0 0,-4 3-191 0 0,-3 0-699 0 0,-5 2-137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11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24 191 2076 0 0,'-24'0'8550'0'0,"26"-4"-8209"0"0,11-12-14 0 0,2 7-40 0 0,2 1-44 0 0,4 0-11 0 0,1-1 40 0 0,-1 0-26 0 0,2 1 1 0 0,-1-1-81 0 0,2-1 10 0 0,-1 0-26 0 0,-1 1-52 0 0,0 1 0 0 0,2-1 12 0 0,-1 1-24 0 0,0 1-15 0 0,-4 0 24 0 0,-3 2-57 0 0,-3 1-50 0 0,-3 2-10 0 0,-5 2 0 0 0,-5 0 21 0 0,1 2 0 0 0,-1 4 55 0 0,-4 1 35 0 0,-5 2-36 0 0,-3 2-11 0 0,-3 0-26 0 0,0 3 18 0 0,-1-1 36 0 0,-1 1-36 0 0,0-2-61 0 0,0 0 8 0 0,1 0 33 0 0,-2 0-38 0 0,3-2 21 0 0,4 1-6 0 0,0-3 11 0 0,3-1-8 0 0,5-2 24 0 0,1-2 28 0 0,1-2-33 0 0,1-1-1 0 0,1 1-13 0 0,7 2-40 0 0,0-5 9 0 0,6-2 11 0 0,2 0 14 0 0,0 2-18 0 0,3-2-39 0 0,2-1-6 0 0,0 0 24 0 0,-1-1 7 0 0,0 0 19 0 0,0 0 3 0 0,0 1-6 0 0,0 0 20 0 0,-3 0-33 0 0,1 1 0 0 0,0 1 56 0 0,-3 1-24 0 0,-6 0 2 0 0,-3 1 22 0 0,-1 1-33 0 0,-4 0-36 0 0,0 0 10 0 0,2 0 20 0 0,-2 0-34 0 0,5 7 4 0 0,-6-7 49 0 0,0 0 1 0 0,0 0 0 0 0,0 0 0 0 0,0 0 0 0 0,0 0-1 0 0,0 0 1 0 0,0 0 0 0 0,0 0 0 0 0,0 0 0 0 0,-1 0-1 0 0,1 0 1 0 0,0 0 0 0 0,0 0 0 0 0,0 0 0 0 0,0 0 0 0 0,0 0-1 0 0,0 0 1 0 0,0 0 0 0 0,0 0 0 0 0,-1 0 0 0 0,1 0-1 0 0,0 0 1 0 0,0 0 0 0 0,0 0 0 0 0,0 0 0 0 0,0 0-1 0 0,0 0 1 0 0,0 0 0 0 0,0 0 0 0 0,0 0 0 0 0,-1 0-1 0 0,1 0 1 0 0,0 0 0 0 0,0 0 0 0 0,0-1 0 0 0,0 1-1 0 0,0 0 1 0 0,0 0 0 0 0,0 0 0 0 0,0 0 0 0 0,0 0-1 0 0,0 0 1 0 0,0 0 0 0 0,0 0 0 0 0,0 0 0 0 0,0-1 0 0 0,0 1-1 0 0,0 0 1 0 0,0 0 0 0 0,0 0 0 0 0,0 1 1 0 0,1 0 0 0 0,-1-1 0 0 0,1 1 0 0 0,-1 0 0 0 0,1 0 0 0 0,0-1 0 0 0,0 1 0 0 0,-1-1 1 0 0,1 1-1 0 0,0 0 0 0 0,0-1 0 0 0,0 0 0 0 0,-1 1 0 0 0,1-1 0 0 0,0 1 0 0 0,0-1 0 0 0,0 0 0 0 0,0 0 0 0 0,0 1 1 0 0,0-1-1 0 0,0 0 0 0 0,0 0 0 0 0,2 0 0 0 0,5 1 3 0 0,-13-1-4 0 0,14 1 1 0 0,3-1 27 0 0,2 0 26 0 0,8-1-51 0 0,16-6 48 0 0,-7 0 11 0 0,-2 1-20 0 0,2-1 16 0 0,4-1-73 0 0,1-1-74 0 0,2-1-62 0 0,-1 0-84 0 0,0 0-119 0 0,-2-1-173 0 0,0-1-218 0 0,-2 3-818 0 0,-2 1-105 0 0,-5-1 153 0 0,-5 0 106 0 0,-1-1 76 0 0,-2-1 145 0 0,-3 2 35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7:07.1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 0 1160 0 0,'-16'4'1029'0'0,"-4"14"-115"0"0,5-8-123 0 0,3-5-63 0 0,1 2 16 0 0,3-3-73 0 0,1-1-21 0 0,1 1-52 0 0,1-2-25 0 0,-1-1-12 0 0,2 0-57 0 0,0 1-51 0 0,0-2-66 0 0,0 2-54 0 0,2-1-60 0 0,0 0 26 0 0,-4 1 758 0 0,7-2-912 0 0,3-1-28 0 0,0 1 4 0 0,0 0 6 0 0,4-1-16 0 0,6-2 12 0 0,3-2-17 0 0,0 1-34 0 0,1 0-37 0 0,-1 1-25 0 0,3-1 30 0 0,1-2-3 0 0,-1 2 1 0 0,-3-1-20 0 0,0 2-6 0 0,-2 1 8 0 0,-4 0-34 0 0,-3 0-32 0 0,-1 1 8 0 0,-3 1-5 0 0,-2 0-8 0 0,-1 1-2 0 0,-2 3 5 0 0,-1 0 23 0 0,-4 5 10 0 0,-2 0 40 0 0,0-2 6 0 0,-3 1-12 0 0,-1 0 15 0 0,1-1-7 0 0,2 1 3 0 0,1-3 0 0 0,1 1 27 0 0,-3 0-33 0 0,5-2 6 0 0,2 0 14 0 0,2-2 11 0 0,1-2 4 0 0,3 0-62 0 0,2 0-10 0 0,3 0 20 0 0,6-1 7 0 0,-1 1-33 0 0,7-2-29 0 0,16-6 12 0 0,-7 3 45 0 0,-4 0-28 0 0,3-1-25 0 0,1 0 21 0 0,0-2 40 0 0,1 1-45 0 0,-2 1-5 0 0,0-1 6 0 0,0 2 10 0 0,-1 0 17 0 0,0 3-20 0 0,-3 1-4 0 0,-4 0-8 0 0,-9 1 20 0 0,-1 0 13 0 0,1 2-29 0 0,1 7 13 0 0,-8-4 5 0 0,-4 0 6 0 0,-1 0 5 0 0,0 0 1 0 0,-1 1 24 0 0,0-2-15 0 0,-1 2-1 0 0,-3 5 22 0 0,1-4 25 0 0,2-2-17 0 0,0-1-32 0 0,2-1 10 0 0,1-3 35 0 0,2 1-58 0 0,7 2 19 0 0,-1-4-19 0 0,6-1-78 0 0,4-3 19 0 0,3 0 31 0 0,3 1-15 0 0,-3 0 18 0 0,1-2-52 0 0,1 0 32 0 0,2 1 28 0 0,-1-1-3 0 0,1 0-26 0 0,0 2-7 0 0,-3-1 21 0 0,-4 0 18 0 0,-3 4-13 0 0,-2-1-22 0 0,-6 2 22 0 0,-6 0 20 0 0,0 0 6 0 0,4 1 38 0 0,-1 6 26 0 0,-6-3-16 0 0,0 0-7 0 0,-1 1-24 0 0,-2 5 15 0 0,-2 0-6 0 0,-2 0-6 0 0,3-3-6 0 0,1-1 54 0 0,2 0-8 0 0,0 0-28 0 0,2-1 19 0 0,1 0-33 0 0,0-5 3 0 0,3 2-27 0 0,9 4 25 0 0,3-2 6 0 0,4-1 20 0 0,-1-3 6 0 0,-3 0-41 0 0,7-1 22 0 0,16-7-38 0 0,-5 3-10 0 0,-3-1 36 0 0,1 0 30 0 0,2-1 35 0 0,1 0 27 0 0,0-1 10 0 0,-1 1 23 0 0,1-1-14 0 0,-1 1-10 0 0,-3 0-8 0 0,-1 1 0 0 0,-1 1 20 0 0,-1 1-48 0 0,-3 1-11 0 0,-2 1 69 0 0,-3 1-62 0 0,-7 0-68 0 0,-4 3 37 0 0,2 6-32 0 0,-4-2 13 0 0,-5-1 12 0 0,0 0-21 0 0,-1 0-19 0 0,-1 1 47 0 0,-2 1-20 0 0,-6 6 13 0 0,2-2-23 0 0,2-2 7 0 0,2-3-46 0 0,1 7 31 0 0,4-10-81 0 0,9 5 84 0 0,-2-5-55 0 0,1-2-3 0 0,0-1 16 0 0,0 0-12 0 0,3 0-14 0 0,9-2-3 0 0,12-5 58 0 0,-5 1 40 0 0,-4 1-24 0 0,-1-1 4 0 0,1 1-24 0 0,1 1-20 0 0,-1-2 36 0 0,0 1-36 0 0,0 0-27 0 0,-1 0 32 0 0,-2 0 0 0 0,-2 2 21 0 0,-2 2 25 0 0,-5 1-21 0 0,-9-1 18 0 0,-4 1-18 0 0,1 0 1 0 0,-1-1 0 0 0,0 1-1 0 0,1 0 1 0 0,-1 0-1 0 0,1 0 1 0 0,-1 0-1 0 0,0 0 1 0 0,1 0 0 0 0,-1 0-1 0 0,1 0 1 0 0,-1 0-1 0 0,0 0 1 0 0,1 0-1 0 0,-1 0 1 0 0,1 0 0 0 0,-1 0-1 0 0,0 0 1 0 0,1 1-1 0 0,-1-1 1 0 0,0 0-1 0 0,1 0 1 0 0,-1 0 0 0 0,0 1-1 0 0,1-1 1 0 0,-1 0-1 0 0,0 0 1 0 0,1 1-1 0 0,-1-1 1 0 0,0 1 0 0 0,5 7 25 0 0,-5-4-37 0 0,-2 0 0 0 0,1-1 7 0 0,-2 3-14 0 0,-3 3 12 0 0,0-1 2 0 0,0-2 9 0 0,3-1 21 0 0,-1-1 9 0 0,1-2 1 0 0,2 1-32 0 0,0-1 2 0 0,1-2 16 0 0,2 1 13 0 0,8 0-38 0 0,5-3 13 0 0,-1 0-40 0 0,-1 0-22 0 0,10-5 38 0 0,-1 0 8 0 0,-1 0 42 0 0,-1 0-55 0 0,3 0-4 0 0,-1 0-11 0 0,1-1-8 0 0,0 0 8 0 0,-1 2 25 0 0,-2 0-9 0 0,-2 1 37 0 0,-1 0-9 0 0,-4 0 0 0 0,-2 3 3 0 0,-5 1-19 0 0,-5 1 57 0 0,0 1-47 0 0,4 6-2 0 0,-7-1-26 0 0,-5 2 50 0 0,-4 2 3 0 0,2-1 22 0 0,-5-1-24 0 0,3 3-40 0 0,-1 0 12 0 0,0-1 24 0 0,0 0 8 0 0,2-1-14 0 0,2-1-39 0 0,2-2 20 0 0,3-1 84 0 0,2-1-12 0 0,0-4-18 0 0,3 1-56 0 0,6 4-8 0 0,1-5-30 0 0,6-3-6 0 0,1 1 4 0 0,12-5 0 0 0,-4 0 54 0 0,-1-1-21 0 0,0 1-17 0 0,2-1-32 0 0,1-1 12 0 0,1 0 18 0 0,0 0 14 0 0,-1 0 23 0 0,-1-1 68 0 0,-2 3-2 0 0,-1 0-15 0 0,-3 1-50 0 0,-3 2 20 0 0,-6 2 22 0 0,-4 1 32 0 0,-5 0-8 0 0,-2 2 20 0 0,-3 0-39 0 0,0 1 10 0 0,-7 4-47 0 0,-3 1 38 0 0,0-2 24 0 0,0 0 24 0 0,0 0-53 0 0,0-2 6 0 0,1 2 68 0 0,4-1-24 0 0,1-2-48 0 0,3-1-85 0 0,2 0-173 0 0,-1-1-190 0 0,2 0-200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2T15:06:59.3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174 81 2116 0 0,'0'-14'2470'0'0,"1"4"-2002"0"0,1-2-19 0 0,0 7-7 0 0,0 1-2 0 0,0 1-64 0 0,0-1-37 0 0,-1 1 41 0 0,1 0 17 0 0,0-1-38 0 0,-1 1-32 0 0,3-10 2264 0 0,-5 12-2413 0 0,-5-1-30 0 0,0 4 15 0 0,-5 5 28 0 0,-3 0 1 0 0,1 1-29 0 0,-1 1-10 0 0,-1 0 2 0 0,0-1 28 0 0,0 1-44 0 0,0 0 11 0 0,1-1-38 0 0,2-1-15 0 0,0 0-6 0 0,2-1-31 0 0,2-2 12 0 0,3-1 31 0 0,0-1 0 0 0,3 0-16 0 0,0 0 80 0 0,3-2-63 0 0,3 0-28 0 0,2-1-56 0 0,5-3-6 0 0,3 0 10 0 0,1 0-50 0 0,3 0-12 0 0,0-1 22 0 0,2 0 16 0 0,1 0 17 0 0,0-1-16 0 0,0 0 53 0 0,-2 2-14 0 0,0 0-71 0 0,-1 0 15 0 0,-3 1 32 0 0,-3 1 3 0 0,-4 0-9 0 0,-1 1-46 0 0,-1 0-6 0 0,-1 0 22 0 0,-2 1 0 0 0,-3 0-28 0 0,1 0 23 0 0,0 3 1 0 0,-1 0 15 0 0,-3-2 1 0 0,0 2 0 0 0,-2 0-2 0 0,1 1-1 0 0,-5 2-21 0 0,-1 1 38 0 0,3-2-30 0 0,1-2-6 0 0,2 0 17 0 0,0-1 23 0 0,2 1 6 0 0,0-2 5 0 0,1 0 50 0 0,3-1-95 0 0,8 2-34 0 0,-1-3-12 0 0,6-1-18 0 0,-4 2 44 0 0,6-1-24 0 0,15-5-15 0 0,-5 0 24 0 0,-4 1-6 0 0,-1 0 21 0 0,2 0-18 0 0,-1 0 8 0 0,-2 0 25 0 0,-2 2 10 0 0,0 0-17 0 0,-4 1 19 0 0,-4-1-33 0 0,-2 3-28 0 0,-3 0 36 0 0,-4 0 39 0 0,-1 0-18 0 0,-1 1 25 0 0,2 3 2 0 0,-4 0 28 0 0,-7 2 40 0 0,-1 0-36 0 0,0 0 52 0 0,-1 1 47 0 0,-1 1-49 0 0,0-2-13 0 0,1 0-8 0 0,1-1-31 0 0,2-2 11 0 0,3 0-9 0 0,1-1 18 0 0,2 0 138 0 0,4-1-138 0 0,8 3-22 0 0,-2-3-14 0 0,-1-2-26 0 0,3 1 10 0 0,9-2-18 0 0,14-3 10 0 0,-6 0 2 0 0,-2 0-10 0 0,-1 0-4 0 0,1-1 9 0 0,0 0-20 0 0,1 0 35 0 0,0 1 28 0 0,-3-1 59 0 0,0 0-12 0 0,-1 2-81 0 0,-2 1 8 0 0,-2 0-33 0 0,-3 1 50 0 0,-5 0 35 0 0,-4 1-16 0 0,-5 1 46 0 0,0 1-74 0 0,1 2 44 0 0,-2 0-8 0 0,-3 0-2 0 0,-1-1-31 0 0,0 1 2 0 0,-5 3 89 0 0,1-1-15 0 0,0 0-86 0 0,2-2 20 0 0,2-1-11 0 0,0 0-19 0 0,3 0-20 0 0,0 0 42 0 0,1-2 0 0 0,2 0-51 0 0,6 1-6 0 0,6-2 13 0 0,1-2 73 0 0,3-1-48 0 0,3 0 6 0 0,1-2-15 0 0,2-1 1 0 0,1 0 23 0 0,1 0 5 0 0,2 0-26 0 0,-2 0 44 0 0,-1 1-52 0 0,0-2-36 0 0,-3 2 17 0 0,-1 1-14 0 0,-4 2 3 0 0,-5 2 35 0 0,-6 0 10 0 0,-5 2-13 0 0,-1 3 48 0 0,-4 1 7 0 0,-5 2 34 0 0,-3 3-11 0 0,-5 1-8 0 0,-2 1 22 0 0,2-1 36 0 0,0 2-1 0 0,0-1-20 0 0,0-1 21 0 0,1-1 52 0 0,1-1-87 0 0,5-3-68 0 0,2 1 65 0 0,4-3-34 0 0,3-1-30 0 0,1-2 3 0 0,2-1 63 0 0,9 2-49 0 0,2-3-58 0 0,1 0-37 0 0,10-4 41 0 0,-1-1-44 0 0,0 1-32 0 0,1-1 21 0 0,0 0 58 0 0,-1 0 19 0 0,0-1-7 0 0,-1 1 24 0 0,0-1 17 0 0,-4 3-72 0 0,-5 0 16 0 0,-3 1 36 0 0,-3 1-39 0 0,-3 1 37 0 0,-2 1 45 0 0,-2 0-20 0 0,-1 2-77 0 0,-2 0-4 0 0,-5 4 63 0 0,-4 0 56 0 0,0-1-34 0 0,-2 0-50 0 0,1 1 16 0 0,1-1 34 0 0,3-1 10 0 0,2-1 7 0 0,1-1-52 0 0,1 0-17 0 0,2-1 27 0 0,3 1-38 0 0,-1-1 39 0 0,2-1-59 0 0,4-1-16 0 0,1 0 13 0 0,8-2 34 0 0,4-1 16 0 0,-1-2-18 0 0,2-1-28 0 0,-1 3 8 0 0,3-3 0 0 0,0 1-36 0 0,0 1-30 0 0,0-1 29 0 0,-4 1 90 0 0,-4-1-38 0 0,0 2-6 0 0,-2 1-35 0 0,-4 1 34 0 0,-2 1-1 0 0,-1 1 26 0 0,-2-1-126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499DA-3D20-41F2-93D6-A3E3E7B6C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S__  template P1.dotx</Template>
  <TotalTime>1458</TotalTime>
  <Pages>1</Pages>
  <Words>14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Igor Balytskyi</cp:lastModifiedBy>
  <cp:revision>2</cp:revision>
  <cp:lastPrinted>2021-11-23T15:03:00Z</cp:lastPrinted>
  <dcterms:created xsi:type="dcterms:W3CDTF">2021-11-21T19:52:00Z</dcterms:created>
  <dcterms:modified xsi:type="dcterms:W3CDTF">2021-11-23T21:07:00Z</dcterms:modified>
</cp:coreProperties>
</file>